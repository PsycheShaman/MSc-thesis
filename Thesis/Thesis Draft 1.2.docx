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976E45">
      <w:pPr>
        <w:pStyle w:val="Title"/>
      </w:pPr>
      <w:r w:rsidRPr="003F55A5">
        <w:t>THE APPLICATION OF MACHINE LEARNING TECHNIQUES TOWARDS THE OPTIMIZATION OF HIGH ENERGY PHYSICS EVENT SIMULATIONS WITHIN THE ALICE TRD AT CERN</w:t>
      </w:r>
    </w:p>
    <w:p w14:paraId="3B8566C7" w14:textId="7CDC0ED7" w:rsidR="006C0D9D" w:rsidRPr="003F55A5" w:rsidRDefault="00413CE6" w:rsidP="001265A8">
      <w:pPr>
        <w:jc w:val="center"/>
      </w:pPr>
      <w:r w:rsidRPr="003F55A5">
        <w:fldChar w:fldCharType="begin"/>
      </w:r>
      <w:r w:rsidRPr="003F55A5">
        <w:instrText xml:space="preserve"> INCLUDEPICTURE "http://www.sapc.org.za/sapc/wp-content/uploads/2018/02/UCTLogo1.jpg" \* MERGEFORMATINET </w:instrText>
      </w:r>
      <w:r w:rsidRPr="003F55A5">
        <w:fldChar w:fldCharType="separate"/>
      </w:r>
      <w:r w:rsidR="00F65B3C">
        <w:rPr>
          <w:noProof/>
        </w:rPr>
        <w:pict w14:anchorId="21FAEC97">
          <v:shape id="_x0000_i1027" type="#_x0000_t75" alt="http://www.sapc.org.za/sapc/wp-content/uploads/2018/02/UCTLogo1.jpg" style="width:424.65pt;height:399.35pt;mso-width-percent:0;mso-height-percent:0;mso-width-percent:0;mso-height-percent:0">
            <v:imagedata r:id="rId9" r:href="rId10"/>
          </v:shape>
        </w:pict>
      </w:r>
      <w:r w:rsidRPr="003F55A5">
        <w:fldChar w:fldCharType="end"/>
      </w:r>
    </w:p>
    <w:p w14:paraId="64FB3160" w14:textId="3E5E1353" w:rsidR="00A0160F" w:rsidRPr="003F55A5" w:rsidRDefault="00A0160F" w:rsidP="00976E45"/>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 xml:space="preserve">Christiaan </w:t>
          </w:r>
          <w:proofErr w:type="spellStart"/>
          <w:r w:rsidRPr="0051257E">
            <w:rPr>
              <w:b/>
            </w:rPr>
            <w:t>Gerhardus</w:t>
          </w:r>
          <w:proofErr w:type="spellEnd"/>
          <w:r w:rsidRPr="0051257E">
            <w:rPr>
              <w:b/>
            </w:rPr>
            <w:t xml:space="preserve">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976E45"/>
    <w:p w14:paraId="5821E854" w14:textId="6522833C" w:rsidR="001265A8" w:rsidRDefault="001265A8" w:rsidP="00976E45"/>
    <w:p w14:paraId="78116F62" w14:textId="23D29D92" w:rsidR="001265A8" w:rsidRDefault="001265A8" w:rsidP="00976E45"/>
    <w:p w14:paraId="61F3BEB5" w14:textId="77777777" w:rsidR="001265A8" w:rsidRPr="003F55A5" w:rsidRDefault="001265A8" w:rsidP="00976E45"/>
    <w:p w14:paraId="7ECC6F22" w14:textId="6D32C30D" w:rsidR="000C451E" w:rsidRPr="00976E45" w:rsidRDefault="00E062F9" w:rsidP="00976E45">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976E45"/>
    <w:p w14:paraId="6320B5E7" w14:textId="77777777" w:rsidR="000C451E" w:rsidRDefault="000C451E" w:rsidP="00976E45"/>
    <w:p w14:paraId="78EF3B61" w14:textId="77777777" w:rsidR="000C451E" w:rsidRDefault="000C451E" w:rsidP="00976E45"/>
    <w:p w14:paraId="0CC5E317" w14:textId="312F3819" w:rsidR="000C451E" w:rsidRDefault="000C451E" w:rsidP="00976E45"/>
    <w:p w14:paraId="7B87E84D" w14:textId="27E7CE48" w:rsidR="006001D3" w:rsidRDefault="006001D3" w:rsidP="00976E45"/>
    <w:p w14:paraId="65672BE2" w14:textId="4F870333" w:rsidR="006001D3" w:rsidRDefault="006001D3" w:rsidP="00976E45">
      <w:pPr>
        <w:pStyle w:val="Dedication"/>
      </w:pPr>
    </w:p>
    <w:p w14:paraId="4B0CEAF3" w14:textId="77777777" w:rsidR="006001D3" w:rsidRDefault="006001D3" w:rsidP="00976E45">
      <w:pPr>
        <w:pStyle w:val="Dedication"/>
      </w:pPr>
    </w:p>
    <w:p w14:paraId="6A747492" w14:textId="77777777" w:rsidR="006001D3" w:rsidRDefault="006001D3" w:rsidP="00976E45">
      <w:pPr>
        <w:pStyle w:val="Dedication"/>
      </w:pPr>
    </w:p>
    <w:p w14:paraId="144D2407" w14:textId="1A8570FD" w:rsidR="000C451E" w:rsidRDefault="00576119" w:rsidP="00976E45">
      <w:pPr>
        <w:pStyle w:val="Dedication"/>
      </w:pPr>
      <w:r>
        <w:t>Dedicated</w:t>
      </w:r>
      <w:r w:rsidR="001E5D5F" w:rsidRPr="001E5D5F">
        <w:t xml:space="preserve"> to my mother, Elizabeth Suzanna </w:t>
      </w:r>
      <w:proofErr w:type="spellStart"/>
      <w:r w:rsidR="001E5D5F" w:rsidRPr="001E5D5F">
        <w:t>Bloem</w:t>
      </w:r>
      <w:proofErr w:type="spellEnd"/>
      <w:r w:rsidR="001E5D5F" w:rsidRPr="001E5D5F">
        <w:t xml:space="preserve">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976E45"/>
    <w:p w14:paraId="3880E333" w14:textId="77777777" w:rsidR="00F67766" w:rsidRDefault="00F67766" w:rsidP="00976E45">
      <w:r>
        <w:br w:type="page"/>
      </w:r>
    </w:p>
    <w:p w14:paraId="4398DD64" w14:textId="77777777" w:rsidR="000C451E" w:rsidRDefault="000C451E" w:rsidP="00976E45"/>
    <w:p w14:paraId="5A721234" w14:textId="77777777" w:rsidR="000C451E" w:rsidRDefault="000C451E" w:rsidP="00976E45"/>
    <w:p w14:paraId="65313CAA" w14:textId="77777777" w:rsidR="000C451E" w:rsidRDefault="000C451E" w:rsidP="00976E45"/>
    <w:p w14:paraId="2F2E42C3" w14:textId="77777777" w:rsidR="006001D3" w:rsidRDefault="006001D3" w:rsidP="00976E45"/>
    <w:p w14:paraId="3CA03C5D" w14:textId="77777777" w:rsidR="000C451E" w:rsidRDefault="000C451E" w:rsidP="00976E45"/>
    <w:p w14:paraId="6A3882F7" w14:textId="77777777" w:rsidR="000C451E" w:rsidRDefault="000C451E" w:rsidP="00976E45"/>
    <w:p w14:paraId="65B4B0CB" w14:textId="46F276B7" w:rsidR="00472B95" w:rsidRDefault="00802A74" w:rsidP="00976E45">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976E45"/>
    <w:p w14:paraId="3BD3253D" w14:textId="1645CFFA" w:rsidR="000C451E" w:rsidRDefault="00472B95" w:rsidP="00976E45">
      <w:r>
        <w:t xml:space="preserve">                                                                                                 —Sir Isaac Newton</w:t>
      </w:r>
    </w:p>
    <w:p w14:paraId="2E485B72" w14:textId="77777777" w:rsidR="000C451E" w:rsidRDefault="000C451E" w:rsidP="00976E45"/>
    <w:p w14:paraId="28E8FD6E" w14:textId="77777777" w:rsidR="00F67766" w:rsidRDefault="00F67766" w:rsidP="00976E45">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976E45">
      <w:pPr>
        <w:rPr>
          <w:lang w:val="en-US"/>
        </w:rPr>
      </w:pPr>
    </w:p>
    <w:p w14:paraId="7B080AC4" w14:textId="77777777" w:rsidR="00066DDB" w:rsidRDefault="000C451E" w:rsidP="00976E45">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976E45">
      <w:r>
        <w:t xml:space="preserve">It has not been previously submitted, in part or whole, to any university of institution for any degree, diploma, or other qualification. </w:t>
      </w:r>
    </w:p>
    <w:p w14:paraId="20A888A4" w14:textId="77777777" w:rsidR="000C451E" w:rsidRDefault="000C451E" w:rsidP="00976E45">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976E45"/>
    <w:p w14:paraId="0C903337" w14:textId="77777777" w:rsidR="000C451E" w:rsidRDefault="000C451E" w:rsidP="00976E45"/>
    <w:p w14:paraId="13096AF9" w14:textId="77777777" w:rsidR="000C451E" w:rsidRDefault="000C451E" w:rsidP="00976E45">
      <w:r>
        <w:t>Signed:______________________________________________________________</w:t>
      </w:r>
    </w:p>
    <w:p w14:paraId="6B598974" w14:textId="77777777" w:rsidR="000C451E" w:rsidRDefault="000C451E" w:rsidP="00976E45"/>
    <w:p w14:paraId="64FB0D6A" w14:textId="77777777" w:rsidR="000C451E" w:rsidRDefault="000C451E" w:rsidP="00976E45"/>
    <w:p w14:paraId="0E3E9977" w14:textId="77777777" w:rsidR="000C451E" w:rsidRDefault="000C451E" w:rsidP="00976E45">
      <w:r>
        <w:t>Date:_________________________________________________________________</w:t>
      </w:r>
    </w:p>
    <w:p w14:paraId="0C7BC40E" w14:textId="77777777" w:rsidR="000C451E" w:rsidRDefault="000C451E" w:rsidP="00976E45"/>
    <w:p w14:paraId="031D1013" w14:textId="77777777" w:rsidR="000C451E" w:rsidRDefault="0011017B" w:rsidP="00976E45">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 xml:space="preserve">Christiaan </w:t>
          </w:r>
          <w:proofErr w:type="spellStart"/>
          <w:r w:rsidR="00C66CA8">
            <w:t>Gerhardus</w:t>
          </w:r>
          <w:proofErr w:type="spellEnd"/>
          <w:r w:rsidR="00C66CA8">
            <w:t xml:space="preserve"> Viljoen</w:t>
          </w:r>
        </w:sdtContent>
      </w:sdt>
      <w:r w:rsidR="00793D55">
        <w:t>, B.Sc., B.Sc. (Med.) (Hons.),</w:t>
      </w:r>
    </w:p>
    <w:p w14:paraId="0CFE6B38" w14:textId="77777777" w:rsidR="00757724" w:rsidRDefault="00793D55" w:rsidP="00976E45">
      <w:r>
        <w:t>Cape Town</w:t>
      </w:r>
    </w:p>
    <w:p w14:paraId="1763ED4F" w14:textId="77777777" w:rsidR="00757724" w:rsidRDefault="00757724" w:rsidP="00976E45">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976E45">
      <w:pPr>
        <w:rPr>
          <w:lang w:val="en-US"/>
        </w:rPr>
      </w:pPr>
    </w:p>
    <w:p w14:paraId="0FBBF5F8" w14:textId="77777777" w:rsidR="000C451E" w:rsidRPr="00CF777E" w:rsidRDefault="000C451E" w:rsidP="00976E45">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976E45">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976E45">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976E45"/>
    <w:p w14:paraId="7CFF2612" w14:textId="77777777" w:rsidR="00AF6E26" w:rsidRDefault="00AF6E26" w:rsidP="00976E45">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976E45"/>
    <w:p w14:paraId="57E12A3E" w14:textId="77777777" w:rsidR="006C215A" w:rsidRDefault="006C215A" w:rsidP="00976E45"/>
    <w:p w14:paraId="19289FB7" w14:textId="55965B00" w:rsidR="001E5D5F" w:rsidRDefault="001E5D5F" w:rsidP="00976E45">
      <w:r>
        <w:t xml:space="preserve">Firstly, I would like to thank my father, Christiaan </w:t>
      </w:r>
      <w:proofErr w:type="spellStart"/>
      <w:r>
        <w:t>Gerhardus</w:t>
      </w:r>
      <w:proofErr w:type="spellEnd"/>
      <w:r>
        <w:t xml:space="preserve">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976E45"/>
    <w:p w14:paraId="4683FDA1" w14:textId="702AC195" w:rsidR="001E5D5F" w:rsidRDefault="001E5D5F" w:rsidP="00976E45">
      <w:r>
        <w:t xml:space="preserve">Secondly, I want to thank my aunt, Professor Emma </w:t>
      </w:r>
      <w:proofErr w:type="spellStart"/>
      <w:r>
        <w:t>Ruttkamp-Bloem</w:t>
      </w:r>
      <w:proofErr w:type="spellEnd"/>
      <w:r>
        <w:t>, for all the mentoring she has provided to me in navigating the world of academia, and for the inspiration that her own academic career instils in me.</w:t>
      </w:r>
    </w:p>
    <w:p w14:paraId="3351730E" w14:textId="77777777" w:rsidR="00C34125" w:rsidRDefault="00C34125" w:rsidP="00976E45"/>
    <w:p w14:paraId="50A5F4A3" w14:textId="56B7B8BA" w:rsidR="001E5D5F" w:rsidRDefault="001E5D5F" w:rsidP="00976E45">
      <w:r>
        <w:t xml:space="preserve">Thirdly, I want to thank Dr Thomas </w:t>
      </w:r>
      <w:proofErr w:type="spellStart"/>
      <w:r>
        <w:t>Dietel</w:t>
      </w:r>
      <w:proofErr w:type="spellEnd"/>
      <w:r>
        <w:t xml:space="preserve">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976E45"/>
    <w:p w14:paraId="4E5DC30B" w14:textId="09A6E151" w:rsidR="00F67766" w:rsidRDefault="001E5D5F" w:rsidP="00976E45">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18537A3B" w14:textId="4C08DDB8" w:rsidR="00087CEE"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536352767" w:history="1">
            <w:r w:rsidR="00087CEE" w:rsidRPr="007B17E0">
              <w:rPr>
                <w:rStyle w:val="Hyperlink"/>
                <w:noProof/>
              </w:rPr>
              <w:t>1 Introduction</w:t>
            </w:r>
            <w:r w:rsidR="00087CEE">
              <w:rPr>
                <w:noProof/>
                <w:webHidden/>
              </w:rPr>
              <w:tab/>
            </w:r>
            <w:r w:rsidR="00087CEE">
              <w:rPr>
                <w:noProof/>
                <w:webHidden/>
              </w:rPr>
              <w:fldChar w:fldCharType="begin"/>
            </w:r>
            <w:r w:rsidR="00087CEE">
              <w:rPr>
                <w:noProof/>
                <w:webHidden/>
              </w:rPr>
              <w:instrText xml:space="preserve"> PAGEREF _Toc536352767 \h </w:instrText>
            </w:r>
            <w:r w:rsidR="00087CEE">
              <w:rPr>
                <w:noProof/>
                <w:webHidden/>
              </w:rPr>
            </w:r>
            <w:r w:rsidR="00087CEE">
              <w:rPr>
                <w:noProof/>
                <w:webHidden/>
              </w:rPr>
              <w:fldChar w:fldCharType="separate"/>
            </w:r>
            <w:r w:rsidR="00087CEE">
              <w:rPr>
                <w:noProof/>
                <w:webHidden/>
              </w:rPr>
              <w:t>1</w:t>
            </w:r>
            <w:r w:rsidR="00087CEE">
              <w:rPr>
                <w:noProof/>
                <w:webHidden/>
              </w:rPr>
              <w:fldChar w:fldCharType="end"/>
            </w:r>
          </w:hyperlink>
        </w:p>
        <w:p w14:paraId="5584E6B9" w14:textId="692FDBB3" w:rsidR="00087CEE" w:rsidRDefault="00087CEE">
          <w:pPr>
            <w:pStyle w:val="TOC2"/>
            <w:tabs>
              <w:tab w:val="right" w:leader="dot" w:pos="8494"/>
            </w:tabs>
            <w:rPr>
              <w:rFonts w:eastAsiaTheme="minorEastAsia" w:cstheme="minorBidi"/>
              <w:b w:val="0"/>
              <w:bCs w:val="0"/>
              <w:noProof/>
              <w:sz w:val="24"/>
              <w:szCs w:val="24"/>
            </w:rPr>
          </w:pPr>
          <w:hyperlink w:anchor="_Toc536352768" w:history="1">
            <w:r w:rsidRPr="007B17E0">
              <w:rPr>
                <w:rStyle w:val="Hyperlink"/>
                <w:noProof/>
              </w:rPr>
              <w:t>1.1 Background</w:t>
            </w:r>
            <w:r>
              <w:rPr>
                <w:noProof/>
                <w:webHidden/>
              </w:rPr>
              <w:tab/>
            </w:r>
            <w:r>
              <w:rPr>
                <w:noProof/>
                <w:webHidden/>
              </w:rPr>
              <w:fldChar w:fldCharType="begin"/>
            </w:r>
            <w:r>
              <w:rPr>
                <w:noProof/>
                <w:webHidden/>
              </w:rPr>
              <w:instrText xml:space="preserve"> PAGEREF _Toc536352768 \h </w:instrText>
            </w:r>
            <w:r>
              <w:rPr>
                <w:noProof/>
                <w:webHidden/>
              </w:rPr>
            </w:r>
            <w:r>
              <w:rPr>
                <w:noProof/>
                <w:webHidden/>
              </w:rPr>
              <w:fldChar w:fldCharType="separate"/>
            </w:r>
            <w:r>
              <w:rPr>
                <w:noProof/>
                <w:webHidden/>
              </w:rPr>
              <w:t>2</w:t>
            </w:r>
            <w:r>
              <w:rPr>
                <w:noProof/>
                <w:webHidden/>
              </w:rPr>
              <w:fldChar w:fldCharType="end"/>
            </w:r>
          </w:hyperlink>
        </w:p>
        <w:p w14:paraId="6694375F" w14:textId="3B81BAAB" w:rsidR="00087CEE" w:rsidRDefault="00087CEE">
          <w:pPr>
            <w:pStyle w:val="TOC2"/>
            <w:tabs>
              <w:tab w:val="right" w:leader="dot" w:pos="8494"/>
            </w:tabs>
            <w:rPr>
              <w:rFonts w:eastAsiaTheme="minorEastAsia" w:cstheme="minorBidi"/>
              <w:b w:val="0"/>
              <w:bCs w:val="0"/>
              <w:noProof/>
              <w:sz w:val="24"/>
              <w:szCs w:val="24"/>
            </w:rPr>
          </w:pPr>
          <w:hyperlink w:anchor="_Toc536352769" w:history="1">
            <w:r w:rsidRPr="007B17E0">
              <w:rPr>
                <w:rStyle w:val="Hyperlink"/>
                <w:noProof/>
              </w:rPr>
              <w:t>1.2 Aims &amp; Goals</w:t>
            </w:r>
            <w:r>
              <w:rPr>
                <w:noProof/>
                <w:webHidden/>
              </w:rPr>
              <w:tab/>
            </w:r>
            <w:r>
              <w:rPr>
                <w:noProof/>
                <w:webHidden/>
              </w:rPr>
              <w:fldChar w:fldCharType="begin"/>
            </w:r>
            <w:r>
              <w:rPr>
                <w:noProof/>
                <w:webHidden/>
              </w:rPr>
              <w:instrText xml:space="preserve"> PAGEREF _Toc536352769 \h </w:instrText>
            </w:r>
            <w:r>
              <w:rPr>
                <w:noProof/>
                <w:webHidden/>
              </w:rPr>
            </w:r>
            <w:r>
              <w:rPr>
                <w:noProof/>
                <w:webHidden/>
              </w:rPr>
              <w:fldChar w:fldCharType="separate"/>
            </w:r>
            <w:r>
              <w:rPr>
                <w:noProof/>
                <w:webHidden/>
              </w:rPr>
              <w:t>3</w:t>
            </w:r>
            <w:r>
              <w:rPr>
                <w:noProof/>
                <w:webHidden/>
              </w:rPr>
              <w:fldChar w:fldCharType="end"/>
            </w:r>
          </w:hyperlink>
        </w:p>
        <w:p w14:paraId="5F1D347E" w14:textId="1A6DECFA" w:rsidR="00087CEE" w:rsidRDefault="00087CEE">
          <w:pPr>
            <w:pStyle w:val="TOC2"/>
            <w:tabs>
              <w:tab w:val="right" w:leader="dot" w:pos="8494"/>
            </w:tabs>
            <w:rPr>
              <w:rFonts w:eastAsiaTheme="minorEastAsia" w:cstheme="minorBidi"/>
              <w:b w:val="0"/>
              <w:bCs w:val="0"/>
              <w:noProof/>
              <w:sz w:val="24"/>
              <w:szCs w:val="24"/>
            </w:rPr>
          </w:pPr>
          <w:hyperlink w:anchor="_Toc536352770" w:history="1">
            <w:r w:rsidRPr="007B17E0">
              <w:rPr>
                <w:rStyle w:val="Hyperlink"/>
                <w:noProof/>
              </w:rPr>
              <w:t>1.3 Summary of Work Done &amp; Major Findings</w:t>
            </w:r>
            <w:r>
              <w:rPr>
                <w:noProof/>
                <w:webHidden/>
              </w:rPr>
              <w:tab/>
            </w:r>
            <w:r>
              <w:rPr>
                <w:noProof/>
                <w:webHidden/>
              </w:rPr>
              <w:fldChar w:fldCharType="begin"/>
            </w:r>
            <w:r>
              <w:rPr>
                <w:noProof/>
                <w:webHidden/>
              </w:rPr>
              <w:instrText xml:space="preserve"> PAGEREF _Toc536352770 \h </w:instrText>
            </w:r>
            <w:r>
              <w:rPr>
                <w:noProof/>
                <w:webHidden/>
              </w:rPr>
            </w:r>
            <w:r>
              <w:rPr>
                <w:noProof/>
                <w:webHidden/>
              </w:rPr>
              <w:fldChar w:fldCharType="separate"/>
            </w:r>
            <w:r>
              <w:rPr>
                <w:noProof/>
                <w:webHidden/>
              </w:rPr>
              <w:t>4</w:t>
            </w:r>
            <w:r>
              <w:rPr>
                <w:noProof/>
                <w:webHidden/>
              </w:rPr>
              <w:fldChar w:fldCharType="end"/>
            </w:r>
          </w:hyperlink>
        </w:p>
        <w:p w14:paraId="7E739EB6" w14:textId="29D0E2C2" w:rsidR="00087CEE" w:rsidRDefault="00087CEE">
          <w:pPr>
            <w:pStyle w:val="TOC2"/>
            <w:tabs>
              <w:tab w:val="right" w:leader="dot" w:pos="8494"/>
            </w:tabs>
            <w:rPr>
              <w:rFonts w:eastAsiaTheme="minorEastAsia" w:cstheme="minorBidi"/>
              <w:b w:val="0"/>
              <w:bCs w:val="0"/>
              <w:noProof/>
              <w:sz w:val="24"/>
              <w:szCs w:val="24"/>
            </w:rPr>
          </w:pPr>
          <w:hyperlink w:anchor="_Toc536352771" w:history="1">
            <w:r w:rsidRPr="007B17E0">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_Toc536352771 \h </w:instrText>
            </w:r>
            <w:r>
              <w:rPr>
                <w:noProof/>
                <w:webHidden/>
              </w:rPr>
            </w:r>
            <w:r>
              <w:rPr>
                <w:noProof/>
                <w:webHidden/>
              </w:rPr>
              <w:fldChar w:fldCharType="separate"/>
            </w:r>
            <w:r>
              <w:rPr>
                <w:noProof/>
                <w:webHidden/>
              </w:rPr>
              <w:t>5</w:t>
            </w:r>
            <w:r>
              <w:rPr>
                <w:noProof/>
                <w:webHidden/>
              </w:rPr>
              <w:fldChar w:fldCharType="end"/>
            </w:r>
          </w:hyperlink>
        </w:p>
        <w:p w14:paraId="349C9D43" w14:textId="2C6814D2" w:rsidR="00087CEE" w:rsidRDefault="00087CEE">
          <w:pPr>
            <w:pStyle w:val="TOC1"/>
            <w:tabs>
              <w:tab w:val="right" w:leader="dot" w:pos="8494"/>
            </w:tabs>
            <w:rPr>
              <w:rFonts w:eastAsiaTheme="minorEastAsia" w:cstheme="minorBidi"/>
              <w:b w:val="0"/>
              <w:bCs w:val="0"/>
              <w:i w:val="0"/>
              <w:iCs w:val="0"/>
              <w:noProof/>
            </w:rPr>
          </w:pPr>
          <w:hyperlink w:anchor="_Toc536352772" w:history="1">
            <w:r w:rsidRPr="007B17E0">
              <w:rPr>
                <w:rStyle w:val="Hyperlink"/>
                <w:noProof/>
              </w:rPr>
              <w:t>2 High Energy Physics &amp; The CERN Experiment</w:t>
            </w:r>
            <w:r>
              <w:rPr>
                <w:noProof/>
                <w:webHidden/>
              </w:rPr>
              <w:tab/>
            </w:r>
            <w:r>
              <w:rPr>
                <w:noProof/>
                <w:webHidden/>
              </w:rPr>
              <w:fldChar w:fldCharType="begin"/>
            </w:r>
            <w:r>
              <w:rPr>
                <w:noProof/>
                <w:webHidden/>
              </w:rPr>
              <w:instrText xml:space="preserve"> PAGEREF _Toc536352772 \h </w:instrText>
            </w:r>
            <w:r>
              <w:rPr>
                <w:noProof/>
                <w:webHidden/>
              </w:rPr>
            </w:r>
            <w:r>
              <w:rPr>
                <w:noProof/>
                <w:webHidden/>
              </w:rPr>
              <w:fldChar w:fldCharType="separate"/>
            </w:r>
            <w:r>
              <w:rPr>
                <w:noProof/>
                <w:webHidden/>
              </w:rPr>
              <w:t>6</w:t>
            </w:r>
            <w:r>
              <w:rPr>
                <w:noProof/>
                <w:webHidden/>
              </w:rPr>
              <w:fldChar w:fldCharType="end"/>
            </w:r>
          </w:hyperlink>
        </w:p>
        <w:p w14:paraId="7749D19A" w14:textId="4156E05C" w:rsidR="00087CEE" w:rsidRDefault="00087CEE">
          <w:pPr>
            <w:pStyle w:val="TOC2"/>
            <w:tabs>
              <w:tab w:val="right" w:leader="dot" w:pos="8494"/>
            </w:tabs>
            <w:rPr>
              <w:rFonts w:eastAsiaTheme="minorEastAsia" w:cstheme="minorBidi"/>
              <w:b w:val="0"/>
              <w:bCs w:val="0"/>
              <w:noProof/>
              <w:sz w:val="24"/>
              <w:szCs w:val="24"/>
            </w:rPr>
          </w:pPr>
          <w:hyperlink w:anchor="_Toc536352773" w:history="1">
            <w:r w:rsidRPr="007B17E0">
              <w:rPr>
                <w:rStyle w:val="Hyperlink"/>
                <w:noProof/>
              </w:rPr>
              <w:t>2.1 A Brief History of Atomic Theory</w:t>
            </w:r>
            <w:r>
              <w:rPr>
                <w:noProof/>
                <w:webHidden/>
              </w:rPr>
              <w:tab/>
            </w:r>
            <w:r>
              <w:rPr>
                <w:noProof/>
                <w:webHidden/>
              </w:rPr>
              <w:fldChar w:fldCharType="begin"/>
            </w:r>
            <w:r>
              <w:rPr>
                <w:noProof/>
                <w:webHidden/>
              </w:rPr>
              <w:instrText xml:space="preserve"> PAGEREF _Toc536352773 \h </w:instrText>
            </w:r>
            <w:r>
              <w:rPr>
                <w:noProof/>
                <w:webHidden/>
              </w:rPr>
            </w:r>
            <w:r>
              <w:rPr>
                <w:noProof/>
                <w:webHidden/>
              </w:rPr>
              <w:fldChar w:fldCharType="separate"/>
            </w:r>
            <w:r>
              <w:rPr>
                <w:noProof/>
                <w:webHidden/>
              </w:rPr>
              <w:t>7</w:t>
            </w:r>
            <w:r>
              <w:rPr>
                <w:noProof/>
                <w:webHidden/>
              </w:rPr>
              <w:fldChar w:fldCharType="end"/>
            </w:r>
          </w:hyperlink>
        </w:p>
        <w:p w14:paraId="65FAFEF9" w14:textId="1DC9E4B6" w:rsidR="00087CEE" w:rsidRDefault="00087CEE">
          <w:pPr>
            <w:pStyle w:val="TOC2"/>
            <w:tabs>
              <w:tab w:val="right" w:leader="dot" w:pos="8494"/>
            </w:tabs>
            <w:rPr>
              <w:rFonts w:eastAsiaTheme="minorEastAsia" w:cstheme="minorBidi"/>
              <w:b w:val="0"/>
              <w:bCs w:val="0"/>
              <w:noProof/>
              <w:sz w:val="24"/>
              <w:szCs w:val="24"/>
            </w:rPr>
          </w:pPr>
          <w:hyperlink w:anchor="_Toc536352774" w:history="1">
            <w:r w:rsidRPr="007B17E0">
              <w:rPr>
                <w:rStyle w:val="Hyperlink"/>
                <w:noProof/>
              </w:rPr>
              <w:t>2.2 The Standard Model of Particle Physics</w:t>
            </w:r>
            <w:r>
              <w:rPr>
                <w:noProof/>
                <w:webHidden/>
              </w:rPr>
              <w:tab/>
            </w:r>
            <w:r>
              <w:rPr>
                <w:noProof/>
                <w:webHidden/>
              </w:rPr>
              <w:fldChar w:fldCharType="begin"/>
            </w:r>
            <w:r>
              <w:rPr>
                <w:noProof/>
                <w:webHidden/>
              </w:rPr>
              <w:instrText xml:space="preserve"> PAGEREF _Toc536352774 \h </w:instrText>
            </w:r>
            <w:r>
              <w:rPr>
                <w:noProof/>
                <w:webHidden/>
              </w:rPr>
            </w:r>
            <w:r>
              <w:rPr>
                <w:noProof/>
                <w:webHidden/>
              </w:rPr>
              <w:fldChar w:fldCharType="separate"/>
            </w:r>
            <w:r>
              <w:rPr>
                <w:noProof/>
                <w:webHidden/>
              </w:rPr>
              <w:t>7</w:t>
            </w:r>
            <w:r>
              <w:rPr>
                <w:noProof/>
                <w:webHidden/>
              </w:rPr>
              <w:fldChar w:fldCharType="end"/>
            </w:r>
          </w:hyperlink>
        </w:p>
        <w:p w14:paraId="69148460" w14:textId="3C7AA251" w:rsidR="00087CEE" w:rsidRDefault="00087CEE">
          <w:pPr>
            <w:pStyle w:val="TOC3"/>
            <w:tabs>
              <w:tab w:val="right" w:leader="dot" w:pos="8494"/>
            </w:tabs>
            <w:rPr>
              <w:rFonts w:eastAsiaTheme="minorEastAsia" w:cstheme="minorBidi"/>
              <w:noProof/>
              <w:sz w:val="24"/>
              <w:szCs w:val="24"/>
            </w:rPr>
          </w:pPr>
          <w:hyperlink w:anchor="_Toc536352775" w:history="1">
            <w:r w:rsidRPr="007B17E0">
              <w:rPr>
                <w:rStyle w:val="Hyperlink"/>
                <w:noProof/>
              </w:rPr>
              <w:t>2.2.1 Introduction</w:t>
            </w:r>
            <w:r>
              <w:rPr>
                <w:noProof/>
                <w:webHidden/>
              </w:rPr>
              <w:tab/>
            </w:r>
            <w:r>
              <w:rPr>
                <w:noProof/>
                <w:webHidden/>
              </w:rPr>
              <w:fldChar w:fldCharType="begin"/>
            </w:r>
            <w:r>
              <w:rPr>
                <w:noProof/>
                <w:webHidden/>
              </w:rPr>
              <w:instrText xml:space="preserve"> PAGEREF _Toc536352775 \h </w:instrText>
            </w:r>
            <w:r>
              <w:rPr>
                <w:noProof/>
                <w:webHidden/>
              </w:rPr>
            </w:r>
            <w:r>
              <w:rPr>
                <w:noProof/>
                <w:webHidden/>
              </w:rPr>
              <w:fldChar w:fldCharType="separate"/>
            </w:r>
            <w:r>
              <w:rPr>
                <w:noProof/>
                <w:webHidden/>
              </w:rPr>
              <w:t>8</w:t>
            </w:r>
            <w:r>
              <w:rPr>
                <w:noProof/>
                <w:webHidden/>
              </w:rPr>
              <w:fldChar w:fldCharType="end"/>
            </w:r>
          </w:hyperlink>
        </w:p>
        <w:p w14:paraId="5327429F" w14:textId="06FFA28B" w:rsidR="00087CEE" w:rsidRDefault="00087CEE">
          <w:pPr>
            <w:pStyle w:val="TOC3"/>
            <w:tabs>
              <w:tab w:val="right" w:leader="dot" w:pos="8494"/>
            </w:tabs>
            <w:rPr>
              <w:rFonts w:eastAsiaTheme="minorEastAsia" w:cstheme="minorBidi"/>
              <w:noProof/>
              <w:sz w:val="24"/>
              <w:szCs w:val="24"/>
            </w:rPr>
          </w:pPr>
          <w:hyperlink w:anchor="_Toc536352776" w:history="1">
            <w:r w:rsidRPr="007B17E0">
              <w:rPr>
                <w:rStyle w:val="Hyperlink"/>
                <w:noProof/>
              </w:rPr>
              <w:t>2.2.2 The Fundamental Particles</w:t>
            </w:r>
            <w:r>
              <w:rPr>
                <w:noProof/>
                <w:webHidden/>
              </w:rPr>
              <w:tab/>
            </w:r>
            <w:r>
              <w:rPr>
                <w:noProof/>
                <w:webHidden/>
              </w:rPr>
              <w:fldChar w:fldCharType="begin"/>
            </w:r>
            <w:r>
              <w:rPr>
                <w:noProof/>
                <w:webHidden/>
              </w:rPr>
              <w:instrText xml:space="preserve"> PAGEREF _Toc536352776 \h </w:instrText>
            </w:r>
            <w:r>
              <w:rPr>
                <w:noProof/>
                <w:webHidden/>
              </w:rPr>
            </w:r>
            <w:r>
              <w:rPr>
                <w:noProof/>
                <w:webHidden/>
              </w:rPr>
              <w:fldChar w:fldCharType="separate"/>
            </w:r>
            <w:r>
              <w:rPr>
                <w:noProof/>
                <w:webHidden/>
              </w:rPr>
              <w:t>8</w:t>
            </w:r>
            <w:r>
              <w:rPr>
                <w:noProof/>
                <w:webHidden/>
              </w:rPr>
              <w:fldChar w:fldCharType="end"/>
            </w:r>
          </w:hyperlink>
        </w:p>
        <w:p w14:paraId="2433AF3F" w14:textId="4EDA4633" w:rsidR="00087CEE" w:rsidRDefault="00087CEE">
          <w:pPr>
            <w:pStyle w:val="TOC3"/>
            <w:tabs>
              <w:tab w:val="right" w:leader="dot" w:pos="8494"/>
            </w:tabs>
            <w:rPr>
              <w:rFonts w:eastAsiaTheme="minorEastAsia" w:cstheme="minorBidi"/>
              <w:noProof/>
              <w:sz w:val="24"/>
              <w:szCs w:val="24"/>
            </w:rPr>
          </w:pPr>
          <w:hyperlink w:anchor="_Toc536352777" w:history="1">
            <w:r w:rsidRPr="007B17E0">
              <w:rPr>
                <w:rStyle w:val="Hyperlink"/>
                <w:noProof/>
              </w:rPr>
              <w:t>2.2.3 The Fundamental Forces</w:t>
            </w:r>
            <w:r>
              <w:rPr>
                <w:noProof/>
                <w:webHidden/>
              </w:rPr>
              <w:tab/>
            </w:r>
            <w:r>
              <w:rPr>
                <w:noProof/>
                <w:webHidden/>
              </w:rPr>
              <w:fldChar w:fldCharType="begin"/>
            </w:r>
            <w:r>
              <w:rPr>
                <w:noProof/>
                <w:webHidden/>
              </w:rPr>
              <w:instrText xml:space="preserve"> PAGEREF _Toc536352777 \h </w:instrText>
            </w:r>
            <w:r>
              <w:rPr>
                <w:noProof/>
                <w:webHidden/>
              </w:rPr>
            </w:r>
            <w:r>
              <w:rPr>
                <w:noProof/>
                <w:webHidden/>
              </w:rPr>
              <w:fldChar w:fldCharType="separate"/>
            </w:r>
            <w:r>
              <w:rPr>
                <w:noProof/>
                <w:webHidden/>
              </w:rPr>
              <w:t>9</w:t>
            </w:r>
            <w:r>
              <w:rPr>
                <w:noProof/>
                <w:webHidden/>
              </w:rPr>
              <w:fldChar w:fldCharType="end"/>
            </w:r>
          </w:hyperlink>
        </w:p>
        <w:p w14:paraId="6DD6C36C" w14:textId="30C48F98" w:rsidR="00087CEE" w:rsidRDefault="00087CEE">
          <w:pPr>
            <w:pStyle w:val="TOC3"/>
            <w:tabs>
              <w:tab w:val="right" w:leader="dot" w:pos="8494"/>
            </w:tabs>
            <w:rPr>
              <w:rFonts w:eastAsiaTheme="minorEastAsia" w:cstheme="minorBidi"/>
              <w:noProof/>
              <w:sz w:val="24"/>
              <w:szCs w:val="24"/>
            </w:rPr>
          </w:pPr>
          <w:hyperlink w:anchor="_Toc536352778" w:history="1">
            <w:r w:rsidRPr="007B17E0">
              <w:rPr>
                <w:rStyle w:val="Hyperlink"/>
                <w:noProof/>
              </w:rPr>
              <w:t>2.2.4 The Higgs Boson</w:t>
            </w:r>
            <w:r>
              <w:rPr>
                <w:noProof/>
                <w:webHidden/>
              </w:rPr>
              <w:tab/>
            </w:r>
            <w:r>
              <w:rPr>
                <w:noProof/>
                <w:webHidden/>
              </w:rPr>
              <w:fldChar w:fldCharType="begin"/>
            </w:r>
            <w:r>
              <w:rPr>
                <w:noProof/>
                <w:webHidden/>
              </w:rPr>
              <w:instrText xml:space="preserve"> PAGEREF _Toc536352778 \h </w:instrText>
            </w:r>
            <w:r>
              <w:rPr>
                <w:noProof/>
                <w:webHidden/>
              </w:rPr>
            </w:r>
            <w:r>
              <w:rPr>
                <w:noProof/>
                <w:webHidden/>
              </w:rPr>
              <w:fldChar w:fldCharType="separate"/>
            </w:r>
            <w:r>
              <w:rPr>
                <w:noProof/>
                <w:webHidden/>
              </w:rPr>
              <w:t>10</w:t>
            </w:r>
            <w:r>
              <w:rPr>
                <w:noProof/>
                <w:webHidden/>
              </w:rPr>
              <w:fldChar w:fldCharType="end"/>
            </w:r>
          </w:hyperlink>
        </w:p>
        <w:p w14:paraId="631407A2" w14:textId="5D7EA821" w:rsidR="00087CEE" w:rsidRDefault="00087CEE">
          <w:pPr>
            <w:pStyle w:val="TOC2"/>
            <w:tabs>
              <w:tab w:val="right" w:leader="dot" w:pos="8494"/>
            </w:tabs>
            <w:rPr>
              <w:rFonts w:eastAsiaTheme="minorEastAsia" w:cstheme="minorBidi"/>
              <w:b w:val="0"/>
              <w:bCs w:val="0"/>
              <w:noProof/>
              <w:sz w:val="24"/>
              <w:szCs w:val="24"/>
            </w:rPr>
          </w:pPr>
          <w:hyperlink w:anchor="_Toc536352779" w:history="1">
            <w:r w:rsidRPr="007B17E0">
              <w:rPr>
                <w:rStyle w:val="Hyperlink"/>
                <w:noProof/>
              </w:rPr>
              <w:t>2.3 The Quark Gluon Plasma</w:t>
            </w:r>
            <w:r>
              <w:rPr>
                <w:noProof/>
                <w:webHidden/>
              </w:rPr>
              <w:tab/>
            </w:r>
            <w:r>
              <w:rPr>
                <w:noProof/>
                <w:webHidden/>
              </w:rPr>
              <w:fldChar w:fldCharType="begin"/>
            </w:r>
            <w:r>
              <w:rPr>
                <w:noProof/>
                <w:webHidden/>
              </w:rPr>
              <w:instrText xml:space="preserve"> PAGEREF _Toc536352779 \h </w:instrText>
            </w:r>
            <w:r>
              <w:rPr>
                <w:noProof/>
                <w:webHidden/>
              </w:rPr>
            </w:r>
            <w:r>
              <w:rPr>
                <w:noProof/>
                <w:webHidden/>
              </w:rPr>
              <w:fldChar w:fldCharType="separate"/>
            </w:r>
            <w:r>
              <w:rPr>
                <w:noProof/>
                <w:webHidden/>
              </w:rPr>
              <w:t>10</w:t>
            </w:r>
            <w:r>
              <w:rPr>
                <w:noProof/>
                <w:webHidden/>
              </w:rPr>
              <w:fldChar w:fldCharType="end"/>
            </w:r>
          </w:hyperlink>
        </w:p>
        <w:p w14:paraId="1275C65E" w14:textId="41CF3EFC" w:rsidR="00087CEE" w:rsidRDefault="00087CEE">
          <w:pPr>
            <w:pStyle w:val="TOC2"/>
            <w:tabs>
              <w:tab w:val="right" w:leader="dot" w:pos="8494"/>
            </w:tabs>
            <w:rPr>
              <w:rFonts w:eastAsiaTheme="minorEastAsia" w:cstheme="minorBidi"/>
              <w:b w:val="0"/>
              <w:bCs w:val="0"/>
              <w:noProof/>
              <w:sz w:val="24"/>
              <w:szCs w:val="24"/>
            </w:rPr>
          </w:pPr>
          <w:hyperlink w:anchor="_Toc536352780" w:history="1">
            <w:r w:rsidRPr="007B17E0">
              <w:rPr>
                <w:rStyle w:val="Hyperlink"/>
                <w:noProof/>
              </w:rPr>
              <w:t>2.4 Interactions of Particles with Matter</w:t>
            </w:r>
            <w:r>
              <w:rPr>
                <w:noProof/>
                <w:webHidden/>
              </w:rPr>
              <w:tab/>
            </w:r>
            <w:r>
              <w:rPr>
                <w:noProof/>
                <w:webHidden/>
              </w:rPr>
              <w:fldChar w:fldCharType="begin"/>
            </w:r>
            <w:r>
              <w:rPr>
                <w:noProof/>
                <w:webHidden/>
              </w:rPr>
              <w:instrText xml:space="preserve"> PAGEREF _Toc536352780 \h </w:instrText>
            </w:r>
            <w:r>
              <w:rPr>
                <w:noProof/>
                <w:webHidden/>
              </w:rPr>
            </w:r>
            <w:r>
              <w:rPr>
                <w:noProof/>
                <w:webHidden/>
              </w:rPr>
              <w:fldChar w:fldCharType="separate"/>
            </w:r>
            <w:r>
              <w:rPr>
                <w:noProof/>
                <w:webHidden/>
              </w:rPr>
              <w:t>10</w:t>
            </w:r>
            <w:r>
              <w:rPr>
                <w:noProof/>
                <w:webHidden/>
              </w:rPr>
              <w:fldChar w:fldCharType="end"/>
            </w:r>
          </w:hyperlink>
        </w:p>
        <w:p w14:paraId="4B47C8EF" w14:textId="2F51DAB0" w:rsidR="00087CEE" w:rsidRDefault="00087CEE">
          <w:pPr>
            <w:pStyle w:val="TOC3"/>
            <w:tabs>
              <w:tab w:val="right" w:leader="dot" w:pos="8494"/>
            </w:tabs>
            <w:rPr>
              <w:rFonts w:eastAsiaTheme="minorEastAsia" w:cstheme="minorBidi"/>
              <w:noProof/>
              <w:sz w:val="24"/>
              <w:szCs w:val="24"/>
            </w:rPr>
          </w:pPr>
          <w:hyperlink w:anchor="_Toc536352781" w:history="1">
            <w:r w:rsidRPr="007B17E0">
              <w:rPr>
                <w:rStyle w:val="Hyperlink"/>
                <w:noProof/>
              </w:rPr>
              <w:t>2.4.1 The Bethe-Bloch Curve</w:t>
            </w:r>
            <w:r>
              <w:rPr>
                <w:noProof/>
                <w:webHidden/>
              </w:rPr>
              <w:tab/>
            </w:r>
            <w:r>
              <w:rPr>
                <w:noProof/>
                <w:webHidden/>
              </w:rPr>
              <w:fldChar w:fldCharType="begin"/>
            </w:r>
            <w:r>
              <w:rPr>
                <w:noProof/>
                <w:webHidden/>
              </w:rPr>
              <w:instrText xml:space="preserve"> PAGEREF _Toc536352781 \h </w:instrText>
            </w:r>
            <w:r>
              <w:rPr>
                <w:noProof/>
                <w:webHidden/>
              </w:rPr>
            </w:r>
            <w:r>
              <w:rPr>
                <w:noProof/>
                <w:webHidden/>
              </w:rPr>
              <w:fldChar w:fldCharType="separate"/>
            </w:r>
            <w:r>
              <w:rPr>
                <w:noProof/>
                <w:webHidden/>
              </w:rPr>
              <w:t>11</w:t>
            </w:r>
            <w:r>
              <w:rPr>
                <w:noProof/>
                <w:webHidden/>
              </w:rPr>
              <w:fldChar w:fldCharType="end"/>
            </w:r>
          </w:hyperlink>
        </w:p>
        <w:p w14:paraId="1BF448ED" w14:textId="3BEFA033" w:rsidR="00087CEE" w:rsidRDefault="00087CEE">
          <w:pPr>
            <w:pStyle w:val="TOC3"/>
            <w:tabs>
              <w:tab w:val="right" w:leader="dot" w:pos="8494"/>
            </w:tabs>
            <w:rPr>
              <w:rFonts w:eastAsiaTheme="minorEastAsia" w:cstheme="minorBidi"/>
              <w:noProof/>
              <w:sz w:val="24"/>
              <w:szCs w:val="24"/>
            </w:rPr>
          </w:pPr>
          <w:hyperlink w:anchor="_Toc536352782" w:history="1">
            <w:r w:rsidRPr="007B17E0">
              <w:rPr>
                <w:rStyle w:val="Hyperlink"/>
                <w:noProof/>
              </w:rPr>
              <w:t>2.4.2 Transition Radiation</w:t>
            </w:r>
            <w:r>
              <w:rPr>
                <w:noProof/>
                <w:webHidden/>
              </w:rPr>
              <w:tab/>
            </w:r>
            <w:r>
              <w:rPr>
                <w:noProof/>
                <w:webHidden/>
              </w:rPr>
              <w:fldChar w:fldCharType="begin"/>
            </w:r>
            <w:r>
              <w:rPr>
                <w:noProof/>
                <w:webHidden/>
              </w:rPr>
              <w:instrText xml:space="preserve"> PAGEREF _Toc536352782 \h </w:instrText>
            </w:r>
            <w:r>
              <w:rPr>
                <w:noProof/>
                <w:webHidden/>
              </w:rPr>
            </w:r>
            <w:r>
              <w:rPr>
                <w:noProof/>
                <w:webHidden/>
              </w:rPr>
              <w:fldChar w:fldCharType="separate"/>
            </w:r>
            <w:r>
              <w:rPr>
                <w:noProof/>
                <w:webHidden/>
              </w:rPr>
              <w:t>13</w:t>
            </w:r>
            <w:r>
              <w:rPr>
                <w:noProof/>
                <w:webHidden/>
              </w:rPr>
              <w:fldChar w:fldCharType="end"/>
            </w:r>
          </w:hyperlink>
        </w:p>
        <w:p w14:paraId="059E663F" w14:textId="437A4C14" w:rsidR="00087CEE" w:rsidRDefault="00087CEE">
          <w:pPr>
            <w:pStyle w:val="TOC2"/>
            <w:tabs>
              <w:tab w:val="right" w:leader="dot" w:pos="8494"/>
            </w:tabs>
            <w:rPr>
              <w:rFonts w:eastAsiaTheme="minorEastAsia" w:cstheme="minorBidi"/>
              <w:b w:val="0"/>
              <w:bCs w:val="0"/>
              <w:noProof/>
              <w:sz w:val="24"/>
              <w:szCs w:val="24"/>
            </w:rPr>
          </w:pPr>
          <w:hyperlink w:anchor="_Toc536352783" w:history="1">
            <w:r w:rsidRPr="007B17E0">
              <w:rPr>
                <w:rStyle w:val="Hyperlink"/>
                <w:noProof/>
              </w:rPr>
              <w:t>2.5 The CERN Experiment</w:t>
            </w:r>
            <w:r>
              <w:rPr>
                <w:noProof/>
                <w:webHidden/>
              </w:rPr>
              <w:tab/>
            </w:r>
            <w:r>
              <w:rPr>
                <w:noProof/>
                <w:webHidden/>
              </w:rPr>
              <w:fldChar w:fldCharType="begin"/>
            </w:r>
            <w:r>
              <w:rPr>
                <w:noProof/>
                <w:webHidden/>
              </w:rPr>
              <w:instrText xml:space="preserve"> PAGEREF _Toc536352783 \h </w:instrText>
            </w:r>
            <w:r>
              <w:rPr>
                <w:noProof/>
                <w:webHidden/>
              </w:rPr>
            </w:r>
            <w:r>
              <w:rPr>
                <w:noProof/>
                <w:webHidden/>
              </w:rPr>
              <w:fldChar w:fldCharType="separate"/>
            </w:r>
            <w:r>
              <w:rPr>
                <w:noProof/>
                <w:webHidden/>
              </w:rPr>
              <w:t>13</w:t>
            </w:r>
            <w:r>
              <w:rPr>
                <w:noProof/>
                <w:webHidden/>
              </w:rPr>
              <w:fldChar w:fldCharType="end"/>
            </w:r>
          </w:hyperlink>
        </w:p>
        <w:p w14:paraId="28C53091" w14:textId="69BC9E5B" w:rsidR="00087CEE" w:rsidRDefault="00087CEE">
          <w:pPr>
            <w:pStyle w:val="TOC3"/>
            <w:tabs>
              <w:tab w:val="right" w:leader="dot" w:pos="8494"/>
            </w:tabs>
            <w:rPr>
              <w:rFonts w:eastAsiaTheme="minorEastAsia" w:cstheme="minorBidi"/>
              <w:noProof/>
              <w:sz w:val="24"/>
              <w:szCs w:val="24"/>
            </w:rPr>
          </w:pPr>
          <w:hyperlink w:anchor="_Toc536352784" w:history="1">
            <w:r w:rsidRPr="007B17E0">
              <w:rPr>
                <w:rStyle w:val="Hyperlink"/>
                <w:noProof/>
              </w:rPr>
              <w:t>2.5.1 Hardware</w:t>
            </w:r>
            <w:r>
              <w:rPr>
                <w:noProof/>
                <w:webHidden/>
              </w:rPr>
              <w:tab/>
            </w:r>
            <w:r>
              <w:rPr>
                <w:noProof/>
                <w:webHidden/>
              </w:rPr>
              <w:fldChar w:fldCharType="begin"/>
            </w:r>
            <w:r>
              <w:rPr>
                <w:noProof/>
                <w:webHidden/>
              </w:rPr>
              <w:instrText xml:space="preserve"> PAGEREF _Toc536352784 \h </w:instrText>
            </w:r>
            <w:r>
              <w:rPr>
                <w:noProof/>
                <w:webHidden/>
              </w:rPr>
            </w:r>
            <w:r>
              <w:rPr>
                <w:noProof/>
                <w:webHidden/>
              </w:rPr>
              <w:fldChar w:fldCharType="separate"/>
            </w:r>
            <w:r>
              <w:rPr>
                <w:noProof/>
                <w:webHidden/>
              </w:rPr>
              <w:t>14</w:t>
            </w:r>
            <w:r>
              <w:rPr>
                <w:noProof/>
                <w:webHidden/>
              </w:rPr>
              <w:fldChar w:fldCharType="end"/>
            </w:r>
          </w:hyperlink>
        </w:p>
        <w:p w14:paraId="2FE4EE90" w14:textId="536CA949" w:rsidR="00087CEE" w:rsidRDefault="00087CEE">
          <w:pPr>
            <w:pStyle w:val="TOC3"/>
            <w:tabs>
              <w:tab w:val="right" w:leader="dot" w:pos="8494"/>
            </w:tabs>
            <w:rPr>
              <w:rFonts w:eastAsiaTheme="minorEastAsia" w:cstheme="minorBidi"/>
              <w:noProof/>
              <w:sz w:val="24"/>
              <w:szCs w:val="24"/>
            </w:rPr>
          </w:pPr>
          <w:hyperlink w:anchor="_Toc536352785" w:history="1">
            <w:r w:rsidRPr="007B17E0">
              <w:rPr>
                <w:rStyle w:val="Hyperlink"/>
                <w:noProof/>
              </w:rPr>
              <w:t>2.5.2 Software</w:t>
            </w:r>
            <w:r>
              <w:rPr>
                <w:noProof/>
                <w:webHidden/>
              </w:rPr>
              <w:tab/>
            </w:r>
            <w:r>
              <w:rPr>
                <w:noProof/>
                <w:webHidden/>
              </w:rPr>
              <w:fldChar w:fldCharType="begin"/>
            </w:r>
            <w:r>
              <w:rPr>
                <w:noProof/>
                <w:webHidden/>
              </w:rPr>
              <w:instrText xml:space="preserve"> PAGEREF _Toc536352785 \h </w:instrText>
            </w:r>
            <w:r>
              <w:rPr>
                <w:noProof/>
                <w:webHidden/>
              </w:rPr>
            </w:r>
            <w:r>
              <w:rPr>
                <w:noProof/>
                <w:webHidden/>
              </w:rPr>
              <w:fldChar w:fldCharType="separate"/>
            </w:r>
            <w:r>
              <w:rPr>
                <w:noProof/>
                <w:webHidden/>
              </w:rPr>
              <w:t>17</w:t>
            </w:r>
            <w:r>
              <w:rPr>
                <w:noProof/>
                <w:webHidden/>
              </w:rPr>
              <w:fldChar w:fldCharType="end"/>
            </w:r>
          </w:hyperlink>
        </w:p>
        <w:p w14:paraId="7CA0D384" w14:textId="131931E7" w:rsidR="00087CEE" w:rsidRDefault="00087CEE">
          <w:pPr>
            <w:pStyle w:val="TOC3"/>
            <w:tabs>
              <w:tab w:val="right" w:leader="dot" w:pos="8494"/>
            </w:tabs>
            <w:rPr>
              <w:rFonts w:eastAsiaTheme="minorEastAsia" w:cstheme="minorBidi"/>
              <w:noProof/>
              <w:sz w:val="24"/>
              <w:szCs w:val="24"/>
            </w:rPr>
          </w:pPr>
          <w:hyperlink w:anchor="_Toc536352786" w:history="1">
            <w:r w:rsidRPr="007B17E0">
              <w:rPr>
                <w:rStyle w:val="Hyperlink"/>
                <w:noProof/>
              </w:rPr>
              <w:t>2.5.3 Collaborations</w:t>
            </w:r>
            <w:r>
              <w:rPr>
                <w:noProof/>
                <w:webHidden/>
              </w:rPr>
              <w:tab/>
            </w:r>
            <w:r>
              <w:rPr>
                <w:noProof/>
                <w:webHidden/>
              </w:rPr>
              <w:fldChar w:fldCharType="begin"/>
            </w:r>
            <w:r>
              <w:rPr>
                <w:noProof/>
                <w:webHidden/>
              </w:rPr>
              <w:instrText xml:space="preserve"> PAGEREF _Toc536352786 \h </w:instrText>
            </w:r>
            <w:r>
              <w:rPr>
                <w:noProof/>
                <w:webHidden/>
              </w:rPr>
            </w:r>
            <w:r>
              <w:rPr>
                <w:noProof/>
                <w:webHidden/>
              </w:rPr>
              <w:fldChar w:fldCharType="separate"/>
            </w:r>
            <w:r>
              <w:rPr>
                <w:noProof/>
                <w:webHidden/>
              </w:rPr>
              <w:t>18</w:t>
            </w:r>
            <w:r>
              <w:rPr>
                <w:noProof/>
                <w:webHidden/>
              </w:rPr>
              <w:fldChar w:fldCharType="end"/>
            </w:r>
          </w:hyperlink>
        </w:p>
        <w:p w14:paraId="40DF5A8D" w14:textId="363564ED" w:rsidR="00087CEE" w:rsidRDefault="00087CEE">
          <w:pPr>
            <w:pStyle w:val="TOC1"/>
            <w:tabs>
              <w:tab w:val="right" w:leader="dot" w:pos="8494"/>
            </w:tabs>
            <w:rPr>
              <w:rFonts w:eastAsiaTheme="minorEastAsia" w:cstheme="minorBidi"/>
              <w:b w:val="0"/>
              <w:bCs w:val="0"/>
              <w:i w:val="0"/>
              <w:iCs w:val="0"/>
              <w:noProof/>
            </w:rPr>
          </w:pPr>
          <w:hyperlink w:anchor="_Toc536352787" w:history="1">
            <w:r w:rsidRPr="007B17E0">
              <w:rPr>
                <w:rStyle w:val="Hyperlink"/>
                <w:noProof/>
              </w:rPr>
              <w:t>3 The ALICE Collaboration</w:t>
            </w:r>
            <w:r>
              <w:rPr>
                <w:noProof/>
                <w:webHidden/>
              </w:rPr>
              <w:tab/>
            </w:r>
            <w:r>
              <w:rPr>
                <w:noProof/>
                <w:webHidden/>
              </w:rPr>
              <w:fldChar w:fldCharType="begin"/>
            </w:r>
            <w:r>
              <w:rPr>
                <w:noProof/>
                <w:webHidden/>
              </w:rPr>
              <w:instrText xml:space="preserve"> PAGEREF _Toc536352787 \h </w:instrText>
            </w:r>
            <w:r>
              <w:rPr>
                <w:noProof/>
                <w:webHidden/>
              </w:rPr>
            </w:r>
            <w:r>
              <w:rPr>
                <w:noProof/>
                <w:webHidden/>
              </w:rPr>
              <w:fldChar w:fldCharType="separate"/>
            </w:r>
            <w:r>
              <w:rPr>
                <w:noProof/>
                <w:webHidden/>
              </w:rPr>
              <w:t>19</w:t>
            </w:r>
            <w:r>
              <w:rPr>
                <w:noProof/>
                <w:webHidden/>
              </w:rPr>
              <w:fldChar w:fldCharType="end"/>
            </w:r>
          </w:hyperlink>
        </w:p>
        <w:p w14:paraId="53A1A6C4" w14:textId="2F24440B" w:rsidR="00087CEE" w:rsidRDefault="00087CEE">
          <w:pPr>
            <w:pStyle w:val="TOC2"/>
            <w:tabs>
              <w:tab w:val="right" w:leader="dot" w:pos="8494"/>
            </w:tabs>
            <w:rPr>
              <w:rFonts w:eastAsiaTheme="minorEastAsia" w:cstheme="minorBidi"/>
              <w:b w:val="0"/>
              <w:bCs w:val="0"/>
              <w:noProof/>
              <w:sz w:val="24"/>
              <w:szCs w:val="24"/>
            </w:rPr>
          </w:pPr>
          <w:hyperlink w:anchor="_Toc536352788" w:history="1">
            <w:r w:rsidRPr="007B17E0">
              <w:rPr>
                <w:rStyle w:val="Hyperlink"/>
                <w:noProof/>
              </w:rPr>
              <w:t>3.1 Objectives of the ALICE Experiment</w:t>
            </w:r>
            <w:r>
              <w:rPr>
                <w:noProof/>
                <w:webHidden/>
              </w:rPr>
              <w:tab/>
            </w:r>
            <w:r>
              <w:rPr>
                <w:noProof/>
                <w:webHidden/>
              </w:rPr>
              <w:fldChar w:fldCharType="begin"/>
            </w:r>
            <w:r>
              <w:rPr>
                <w:noProof/>
                <w:webHidden/>
              </w:rPr>
              <w:instrText xml:space="preserve"> PAGEREF _Toc536352788 \h </w:instrText>
            </w:r>
            <w:r>
              <w:rPr>
                <w:noProof/>
                <w:webHidden/>
              </w:rPr>
            </w:r>
            <w:r>
              <w:rPr>
                <w:noProof/>
                <w:webHidden/>
              </w:rPr>
              <w:fldChar w:fldCharType="separate"/>
            </w:r>
            <w:r>
              <w:rPr>
                <w:noProof/>
                <w:webHidden/>
              </w:rPr>
              <w:t>20</w:t>
            </w:r>
            <w:r>
              <w:rPr>
                <w:noProof/>
                <w:webHidden/>
              </w:rPr>
              <w:fldChar w:fldCharType="end"/>
            </w:r>
          </w:hyperlink>
        </w:p>
        <w:p w14:paraId="7B879B58" w14:textId="3F51F281" w:rsidR="00087CEE" w:rsidRDefault="00087CEE">
          <w:pPr>
            <w:pStyle w:val="TOC2"/>
            <w:tabs>
              <w:tab w:val="right" w:leader="dot" w:pos="8494"/>
            </w:tabs>
            <w:rPr>
              <w:rFonts w:eastAsiaTheme="minorEastAsia" w:cstheme="minorBidi"/>
              <w:b w:val="0"/>
              <w:bCs w:val="0"/>
              <w:noProof/>
              <w:sz w:val="24"/>
              <w:szCs w:val="24"/>
            </w:rPr>
          </w:pPr>
          <w:hyperlink w:anchor="_Toc536352789" w:history="1">
            <w:r w:rsidRPr="007B17E0">
              <w:rPr>
                <w:rStyle w:val="Hyperlink"/>
                <w:noProof/>
              </w:rPr>
              <w:t>3.2 Gas Detectors</w:t>
            </w:r>
            <w:r>
              <w:rPr>
                <w:noProof/>
                <w:webHidden/>
              </w:rPr>
              <w:tab/>
            </w:r>
            <w:r>
              <w:rPr>
                <w:noProof/>
                <w:webHidden/>
              </w:rPr>
              <w:fldChar w:fldCharType="begin"/>
            </w:r>
            <w:r>
              <w:rPr>
                <w:noProof/>
                <w:webHidden/>
              </w:rPr>
              <w:instrText xml:space="preserve"> PAGEREF _Toc536352789 \h </w:instrText>
            </w:r>
            <w:r>
              <w:rPr>
                <w:noProof/>
                <w:webHidden/>
              </w:rPr>
            </w:r>
            <w:r>
              <w:rPr>
                <w:noProof/>
                <w:webHidden/>
              </w:rPr>
              <w:fldChar w:fldCharType="separate"/>
            </w:r>
            <w:r>
              <w:rPr>
                <w:noProof/>
                <w:webHidden/>
              </w:rPr>
              <w:t>21</w:t>
            </w:r>
            <w:r>
              <w:rPr>
                <w:noProof/>
                <w:webHidden/>
              </w:rPr>
              <w:fldChar w:fldCharType="end"/>
            </w:r>
          </w:hyperlink>
        </w:p>
        <w:p w14:paraId="1C5F7FA0" w14:textId="37EF6F88" w:rsidR="00087CEE" w:rsidRDefault="00087CEE">
          <w:pPr>
            <w:pStyle w:val="TOC2"/>
            <w:tabs>
              <w:tab w:val="right" w:leader="dot" w:pos="8494"/>
            </w:tabs>
            <w:rPr>
              <w:rFonts w:eastAsiaTheme="minorEastAsia" w:cstheme="minorBidi"/>
              <w:b w:val="0"/>
              <w:bCs w:val="0"/>
              <w:noProof/>
              <w:sz w:val="24"/>
              <w:szCs w:val="24"/>
            </w:rPr>
          </w:pPr>
          <w:hyperlink w:anchor="_Toc536352790" w:history="1">
            <w:r w:rsidRPr="007B17E0">
              <w:rPr>
                <w:rStyle w:val="Hyperlink"/>
                <w:noProof/>
              </w:rPr>
              <w:t>3.3 The ALICE Detector</w:t>
            </w:r>
            <w:r>
              <w:rPr>
                <w:noProof/>
                <w:webHidden/>
              </w:rPr>
              <w:tab/>
            </w:r>
            <w:r>
              <w:rPr>
                <w:noProof/>
                <w:webHidden/>
              </w:rPr>
              <w:fldChar w:fldCharType="begin"/>
            </w:r>
            <w:r>
              <w:rPr>
                <w:noProof/>
                <w:webHidden/>
              </w:rPr>
              <w:instrText xml:space="preserve"> PAGEREF _Toc536352790 \h </w:instrText>
            </w:r>
            <w:r>
              <w:rPr>
                <w:noProof/>
                <w:webHidden/>
              </w:rPr>
            </w:r>
            <w:r>
              <w:rPr>
                <w:noProof/>
                <w:webHidden/>
              </w:rPr>
              <w:fldChar w:fldCharType="separate"/>
            </w:r>
            <w:r>
              <w:rPr>
                <w:noProof/>
                <w:webHidden/>
              </w:rPr>
              <w:t>22</w:t>
            </w:r>
            <w:r>
              <w:rPr>
                <w:noProof/>
                <w:webHidden/>
              </w:rPr>
              <w:fldChar w:fldCharType="end"/>
            </w:r>
          </w:hyperlink>
        </w:p>
        <w:p w14:paraId="16AFCBF5" w14:textId="6601A8A2" w:rsidR="00087CEE" w:rsidRDefault="00087CEE">
          <w:pPr>
            <w:pStyle w:val="TOC3"/>
            <w:tabs>
              <w:tab w:val="right" w:leader="dot" w:pos="8494"/>
            </w:tabs>
            <w:rPr>
              <w:rFonts w:eastAsiaTheme="minorEastAsia" w:cstheme="minorBidi"/>
              <w:noProof/>
              <w:sz w:val="24"/>
              <w:szCs w:val="24"/>
            </w:rPr>
          </w:pPr>
          <w:hyperlink w:anchor="_Toc536352791" w:history="1">
            <w:r w:rsidRPr="007B17E0">
              <w:rPr>
                <w:rStyle w:val="Hyperlink"/>
                <w:noProof/>
              </w:rPr>
              <w:t>3.3.1 The Transition Radiation Detector</w:t>
            </w:r>
            <w:r>
              <w:rPr>
                <w:noProof/>
                <w:webHidden/>
              </w:rPr>
              <w:tab/>
            </w:r>
            <w:r>
              <w:rPr>
                <w:noProof/>
                <w:webHidden/>
              </w:rPr>
              <w:fldChar w:fldCharType="begin"/>
            </w:r>
            <w:r>
              <w:rPr>
                <w:noProof/>
                <w:webHidden/>
              </w:rPr>
              <w:instrText xml:space="preserve"> PAGEREF _Toc536352791 \h </w:instrText>
            </w:r>
            <w:r>
              <w:rPr>
                <w:noProof/>
                <w:webHidden/>
              </w:rPr>
            </w:r>
            <w:r>
              <w:rPr>
                <w:noProof/>
                <w:webHidden/>
              </w:rPr>
              <w:fldChar w:fldCharType="separate"/>
            </w:r>
            <w:r>
              <w:rPr>
                <w:noProof/>
                <w:webHidden/>
              </w:rPr>
              <w:t>23</w:t>
            </w:r>
            <w:r>
              <w:rPr>
                <w:noProof/>
                <w:webHidden/>
              </w:rPr>
              <w:fldChar w:fldCharType="end"/>
            </w:r>
          </w:hyperlink>
        </w:p>
        <w:p w14:paraId="71303DA2" w14:textId="17C4899B" w:rsidR="00087CEE" w:rsidRDefault="00087CEE">
          <w:pPr>
            <w:pStyle w:val="TOC1"/>
            <w:tabs>
              <w:tab w:val="right" w:leader="dot" w:pos="8494"/>
            </w:tabs>
            <w:rPr>
              <w:rFonts w:eastAsiaTheme="minorEastAsia" w:cstheme="minorBidi"/>
              <w:b w:val="0"/>
              <w:bCs w:val="0"/>
              <w:i w:val="0"/>
              <w:iCs w:val="0"/>
              <w:noProof/>
            </w:rPr>
          </w:pPr>
          <w:hyperlink w:anchor="_Toc536352792" w:history="1">
            <w:r w:rsidRPr="007B17E0">
              <w:rPr>
                <w:rStyle w:val="Hyperlink"/>
                <w:noProof/>
              </w:rPr>
              <w:t>4 Deep Learning</w:t>
            </w:r>
            <w:r>
              <w:rPr>
                <w:noProof/>
                <w:webHidden/>
              </w:rPr>
              <w:tab/>
            </w:r>
            <w:r>
              <w:rPr>
                <w:noProof/>
                <w:webHidden/>
              </w:rPr>
              <w:fldChar w:fldCharType="begin"/>
            </w:r>
            <w:r>
              <w:rPr>
                <w:noProof/>
                <w:webHidden/>
              </w:rPr>
              <w:instrText xml:space="preserve"> PAGEREF _Toc536352792 \h </w:instrText>
            </w:r>
            <w:r>
              <w:rPr>
                <w:noProof/>
                <w:webHidden/>
              </w:rPr>
            </w:r>
            <w:r>
              <w:rPr>
                <w:noProof/>
                <w:webHidden/>
              </w:rPr>
              <w:fldChar w:fldCharType="separate"/>
            </w:r>
            <w:r>
              <w:rPr>
                <w:noProof/>
                <w:webHidden/>
              </w:rPr>
              <w:t>25</w:t>
            </w:r>
            <w:r>
              <w:rPr>
                <w:noProof/>
                <w:webHidden/>
              </w:rPr>
              <w:fldChar w:fldCharType="end"/>
            </w:r>
          </w:hyperlink>
        </w:p>
        <w:p w14:paraId="62B96291" w14:textId="18F59EAE" w:rsidR="00087CEE" w:rsidRDefault="00087CEE">
          <w:pPr>
            <w:pStyle w:val="TOC2"/>
            <w:tabs>
              <w:tab w:val="right" w:leader="dot" w:pos="8494"/>
            </w:tabs>
            <w:rPr>
              <w:rFonts w:eastAsiaTheme="minorEastAsia" w:cstheme="minorBidi"/>
              <w:b w:val="0"/>
              <w:bCs w:val="0"/>
              <w:noProof/>
              <w:sz w:val="24"/>
              <w:szCs w:val="24"/>
            </w:rPr>
          </w:pPr>
          <w:hyperlink w:anchor="_Toc536352793" w:history="1">
            <w:r w:rsidRPr="007B17E0">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_Toc536352793 \h </w:instrText>
            </w:r>
            <w:r>
              <w:rPr>
                <w:noProof/>
                <w:webHidden/>
              </w:rPr>
            </w:r>
            <w:r>
              <w:rPr>
                <w:noProof/>
                <w:webHidden/>
              </w:rPr>
              <w:fldChar w:fldCharType="separate"/>
            </w:r>
            <w:r>
              <w:rPr>
                <w:noProof/>
                <w:webHidden/>
              </w:rPr>
              <w:t>26</w:t>
            </w:r>
            <w:r>
              <w:rPr>
                <w:noProof/>
                <w:webHidden/>
              </w:rPr>
              <w:fldChar w:fldCharType="end"/>
            </w:r>
          </w:hyperlink>
        </w:p>
        <w:p w14:paraId="7D07321C" w14:textId="19ACDB33" w:rsidR="00087CEE" w:rsidRDefault="00087CEE">
          <w:pPr>
            <w:pStyle w:val="TOC2"/>
            <w:tabs>
              <w:tab w:val="right" w:leader="dot" w:pos="8494"/>
            </w:tabs>
            <w:rPr>
              <w:rFonts w:eastAsiaTheme="minorEastAsia" w:cstheme="minorBidi"/>
              <w:b w:val="0"/>
              <w:bCs w:val="0"/>
              <w:noProof/>
              <w:sz w:val="24"/>
              <w:szCs w:val="24"/>
            </w:rPr>
          </w:pPr>
          <w:hyperlink w:anchor="_Toc536352794" w:history="1">
            <w:r w:rsidRPr="007B17E0">
              <w:rPr>
                <w:rStyle w:val="Hyperlink"/>
                <w:noProof/>
              </w:rPr>
              <w:t>4.2 Mathematical Background for Deep Learning</w:t>
            </w:r>
            <w:r>
              <w:rPr>
                <w:noProof/>
                <w:webHidden/>
              </w:rPr>
              <w:tab/>
            </w:r>
            <w:r>
              <w:rPr>
                <w:noProof/>
                <w:webHidden/>
              </w:rPr>
              <w:fldChar w:fldCharType="begin"/>
            </w:r>
            <w:r>
              <w:rPr>
                <w:noProof/>
                <w:webHidden/>
              </w:rPr>
              <w:instrText xml:space="preserve"> PAGEREF _Toc536352794 \h </w:instrText>
            </w:r>
            <w:r>
              <w:rPr>
                <w:noProof/>
                <w:webHidden/>
              </w:rPr>
            </w:r>
            <w:r>
              <w:rPr>
                <w:noProof/>
                <w:webHidden/>
              </w:rPr>
              <w:fldChar w:fldCharType="separate"/>
            </w:r>
            <w:r>
              <w:rPr>
                <w:noProof/>
                <w:webHidden/>
              </w:rPr>
              <w:t>26</w:t>
            </w:r>
            <w:r>
              <w:rPr>
                <w:noProof/>
                <w:webHidden/>
              </w:rPr>
              <w:fldChar w:fldCharType="end"/>
            </w:r>
          </w:hyperlink>
        </w:p>
        <w:p w14:paraId="181A496C" w14:textId="2348F543" w:rsidR="00087CEE" w:rsidRDefault="00087CEE">
          <w:pPr>
            <w:pStyle w:val="TOC3"/>
            <w:tabs>
              <w:tab w:val="right" w:leader="dot" w:pos="8494"/>
            </w:tabs>
            <w:rPr>
              <w:rFonts w:eastAsiaTheme="minorEastAsia" w:cstheme="minorBidi"/>
              <w:noProof/>
              <w:sz w:val="24"/>
              <w:szCs w:val="24"/>
            </w:rPr>
          </w:pPr>
          <w:hyperlink w:anchor="_Toc536352795" w:history="1">
            <w:r w:rsidRPr="007B17E0">
              <w:rPr>
                <w:rStyle w:val="Hyperlink"/>
                <w:noProof/>
              </w:rPr>
              <w:t>4.2.1 Rosenblatt’s Perceptron</w:t>
            </w:r>
            <w:r>
              <w:rPr>
                <w:noProof/>
                <w:webHidden/>
              </w:rPr>
              <w:tab/>
            </w:r>
            <w:r>
              <w:rPr>
                <w:noProof/>
                <w:webHidden/>
              </w:rPr>
              <w:fldChar w:fldCharType="begin"/>
            </w:r>
            <w:r>
              <w:rPr>
                <w:noProof/>
                <w:webHidden/>
              </w:rPr>
              <w:instrText xml:space="preserve"> PAGEREF _Toc536352795 \h </w:instrText>
            </w:r>
            <w:r>
              <w:rPr>
                <w:noProof/>
                <w:webHidden/>
              </w:rPr>
            </w:r>
            <w:r>
              <w:rPr>
                <w:noProof/>
                <w:webHidden/>
              </w:rPr>
              <w:fldChar w:fldCharType="separate"/>
            </w:r>
            <w:r>
              <w:rPr>
                <w:noProof/>
                <w:webHidden/>
              </w:rPr>
              <w:t>26</w:t>
            </w:r>
            <w:r>
              <w:rPr>
                <w:noProof/>
                <w:webHidden/>
              </w:rPr>
              <w:fldChar w:fldCharType="end"/>
            </w:r>
          </w:hyperlink>
        </w:p>
        <w:p w14:paraId="437F616B" w14:textId="0E35CA5B" w:rsidR="00087CEE" w:rsidRDefault="00087CEE">
          <w:pPr>
            <w:pStyle w:val="TOC3"/>
            <w:tabs>
              <w:tab w:val="right" w:leader="dot" w:pos="8494"/>
            </w:tabs>
            <w:rPr>
              <w:rFonts w:eastAsiaTheme="minorEastAsia" w:cstheme="minorBidi"/>
              <w:noProof/>
              <w:sz w:val="24"/>
              <w:szCs w:val="24"/>
            </w:rPr>
          </w:pPr>
          <w:hyperlink w:anchor="_Toc536352796" w:history="1">
            <w:r w:rsidRPr="007B17E0">
              <w:rPr>
                <w:rStyle w:val="Hyperlink"/>
                <w:noProof/>
                <w:lang w:eastAsia="en-GB"/>
              </w:rPr>
              <w:t>4.2.2</w:t>
            </w:r>
            <w:r w:rsidRPr="007B17E0">
              <w:rPr>
                <w:rStyle w:val="Hyperlink"/>
                <w:noProof/>
              </w:rPr>
              <w:t xml:space="preserve"> Deep Feedforward Neural Networks</w:t>
            </w:r>
            <w:r>
              <w:rPr>
                <w:noProof/>
                <w:webHidden/>
              </w:rPr>
              <w:tab/>
            </w:r>
            <w:r>
              <w:rPr>
                <w:noProof/>
                <w:webHidden/>
              </w:rPr>
              <w:fldChar w:fldCharType="begin"/>
            </w:r>
            <w:r>
              <w:rPr>
                <w:noProof/>
                <w:webHidden/>
              </w:rPr>
              <w:instrText xml:space="preserve"> PAGEREF _Toc536352796 \h </w:instrText>
            </w:r>
            <w:r>
              <w:rPr>
                <w:noProof/>
                <w:webHidden/>
              </w:rPr>
            </w:r>
            <w:r>
              <w:rPr>
                <w:noProof/>
                <w:webHidden/>
              </w:rPr>
              <w:fldChar w:fldCharType="separate"/>
            </w:r>
            <w:r>
              <w:rPr>
                <w:noProof/>
                <w:webHidden/>
              </w:rPr>
              <w:t>27</w:t>
            </w:r>
            <w:r>
              <w:rPr>
                <w:noProof/>
                <w:webHidden/>
              </w:rPr>
              <w:fldChar w:fldCharType="end"/>
            </w:r>
          </w:hyperlink>
        </w:p>
        <w:p w14:paraId="08C90DA8" w14:textId="648463D5" w:rsidR="00087CEE" w:rsidRDefault="00087CEE">
          <w:pPr>
            <w:pStyle w:val="TOC2"/>
            <w:tabs>
              <w:tab w:val="right" w:leader="dot" w:pos="8494"/>
            </w:tabs>
            <w:rPr>
              <w:rFonts w:eastAsiaTheme="minorEastAsia" w:cstheme="minorBidi"/>
              <w:b w:val="0"/>
              <w:bCs w:val="0"/>
              <w:noProof/>
              <w:sz w:val="24"/>
              <w:szCs w:val="24"/>
            </w:rPr>
          </w:pPr>
          <w:hyperlink w:anchor="_Toc536352797" w:history="1">
            <w:r w:rsidRPr="007B17E0">
              <w:rPr>
                <w:rStyle w:val="Hyperlink"/>
                <w:noProof/>
              </w:rPr>
              <w:t>4.3 Convolutional Neural Networks</w:t>
            </w:r>
            <w:r>
              <w:rPr>
                <w:noProof/>
                <w:webHidden/>
              </w:rPr>
              <w:tab/>
            </w:r>
            <w:r>
              <w:rPr>
                <w:noProof/>
                <w:webHidden/>
              </w:rPr>
              <w:fldChar w:fldCharType="begin"/>
            </w:r>
            <w:r>
              <w:rPr>
                <w:noProof/>
                <w:webHidden/>
              </w:rPr>
              <w:instrText xml:space="preserve"> PAGEREF _Toc536352797 \h </w:instrText>
            </w:r>
            <w:r>
              <w:rPr>
                <w:noProof/>
                <w:webHidden/>
              </w:rPr>
            </w:r>
            <w:r>
              <w:rPr>
                <w:noProof/>
                <w:webHidden/>
              </w:rPr>
              <w:fldChar w:fldCharType="separate"/>
            </w:r>
            <w:r>
              <w:rPr>
                <w:noProof/>
                <w:webHidden/>
              </w:rPr>
              <w:t>31</w:t>
            </w:r>
            <w:r>
              <w:rPr>
                <w:noProof/>
                <w:webHidden/>
              </w:rPr>
              <w:fldChar w:fldCharType="end"/>
            </w:r>
          </w:hyperlink>
        </w:p>
        <w:p w14:paraId="241D99F5" w14:textId="09AE5235" w:rsidR="00087CEE" w:rsidRDefault="00087CEE">
          <w:pPr>
            <w:pStyle w:val="TOC2"/>
            <w:tabs>
              <w:tab w:val="right" w:leader="dot" w:pos="8494"/>
            </w:tabs>
            <w:rPr>
              <w:rFonts w:eastAsiaTheme="minorEastAsia" w:cstheme="minorBidi"/>
              <w:b w:val="0"/>
              <w:bCs w:val="0"/>
              <w:noProof/>
              <w:sz w:val="24"/>
              <w:szCs w:val="24"/>
            </w:rPr>
          </w:pPr>
          <w:hyperlink w:anchor="_Toc536352798" w:history="1">
            <w:r w:rsidRPr="007B17E0">
              <w:rPr>
                <w:rStyle w:val="Hyperlink"/>
                <w:noProof/>
              </w:rPr>
              <w:t>4.4 Variational Autoencoders</w:t>
            </w:r>
            <w:r>
              <w:rPr>
                <w:noProof/>
                <w:webHidden/>
              </w:rPr>
              <w:tab/>
            </w:r>
            <w:r>
              <w:rPr>
                <w:noProof/>
                <w:webHidden/>
              </w:rPr>
              <w:fldChar w:fldCharType="begin"/>
            </w:r>
            <w:r>
              <w:rPr>
                <w:noProof/>
                <w:webHidden/>
              </w:rPr>
              <w:instrText xml:space="preserve"> PAGEREF _Toc536352798 \h </w:instrText>
            </w:r>
            <w:r>
              <w:rPr>
                <w:noProof/>
                <w:webHidden/>
              </w:rPr>
            </w:r>
            <w:r>
              <w:rPr>
                <w:noProof/>
                <w:webHidden/>
              </w:rPr>
              <w:fldChar w:fldCharType="separate"/>
            </w:r>
            <w:r>
              <w:rPr>
                <w:noProof/>
                <w:webHidden/>
              </w:rPr>
              <w:t>32</w:t>
            </w:r>
            <w:r>
              <w:rPr>
                <w:noProof/>
                <w:webHidden/>
              </w:rPr>
              <w:fldChar w:fldCharType="end"/>
            </w:r>
          </w:hyperlink>
        </w:p>
        <w:p w14:paraId="1EA82120" w14:textId="626E6443" w:rsidR="00087CEE" w:rsidRDefault="00087CEE">
          <w:pPr>
            <w:pStyle w:val="TOC2"/>
            <w:tabs>
              <w:tab w:val="right" w:leader="dot" w:pos="8494"/>
            </w:tabs>
            <w:rPr>
              <w:rFonts w:eastAsiaTheme="minorEastAsia" w:cstheme="minorBidi"/>
              <w:b w:val="0"/>
              <w:bCs w:val="0"/>
              <w:noProof/>
              <w:sz w:val="24"/>
              <w:szCs w:val="24"/>
            </w:rPr>
          </w:pPr>
          <w:hyperlink w:anchor="_Toc536352799" w:history="1">
            <w:r w:rsidRPr="007B17E0">
              <w:rPr>
                <w:rStyle w:val="Hyperlink"/>
                <w:noProof/>
              </w:rPr>
              <w:t>4.5 Generative Adversarial Networks</w:t>
            </w:r>
            <w:r>
              <w:rPr>
                <w:noProof/>
                <w:webHidden/>
              </w:rPr>
              <w:tab/>
            </w:r>
            <w:r>
              <w:rPr>
                <w:noProof/>
                <w:webHidden/>
              </w:rPr>
              <w:fldChar w:fldCharType="begin"/>
            </w:r>
            <w:r>
              <w:rPr>
                <w:noProof/>
                <w:webHidden/>
              </w:rPr>
              <w:instrText xml:space="preserve"> PAGEREF _Toc536352799 \h </w:instrText>
            </w:r>
            <w:r>
              <w:rPr>
                <w:noProof/>
                <w:webHidden/>
              </w:rPr>
            </w:r>
            <w:r>
              <w:rPr>
                <w:noProof/>
                <w:webHidden/>
              </w:rPr>
              <w:fldChar w:fldCharType="separate"/>
            </w:r>
            <w:r>
              <w:rPr>
                <w:noProof/>
                <w:webHidden/>
              </w:rPr>
              <w:t>33</w:t>
            </w:r>
            <w:r>
              <w:rPr>
                <w:noProof/>
                <w:webHidden/>
              </w:rPr>
              <w:fldChar w:fldCharType="end"/>
            </w:r>
          </w:hyperlink>
        </w:p>
        <w:p w14:paraId="330B894A" w14:textId="08BA6AB1" w:rsidR="00087CEE" w:rsidRDefault="00087CEE">
          <w:pPr>
            <w:pStyle w:val="TOC1"/>
            <w:tabs>
              <w:tab w:val="right" w:leader="dot" w:pos="8494"/>
            </w:tabs>
            <w:rPr>
              <w:rFonts w:eastAsiaTheme="minorEastAsia" w:cstheme="minorBidi"/>
              <w:b w:val="0"/>
              <w:bCs w:val="0"/>
              <w:i w:val="0"/>
              <w:iCs w:val="0"/>
              <w:noProof/>
            </w:rPr>
          </w:pPr>
          <w:hyperlink w:anchor="_Toc536352800" w:history="1">
            <w:r w:rsidRPr="007B17E0">
              <w:rPr>
                <w:rStyle w:val="Hyperlink"/>
                <w:noProof/>
              </w:rPr>
              <w:t>5 Data</w:t>
            </w:r>
            <w:r>
              <w:rPr>
                <w:noProof/>
                <w:webHidden/>
              </w:rPr>
              <w:tab/>
            </w:r>
            <w:r>
              <w:rPr>
                <w:noProof/>
                <w:webHidden/>
              </w:rPr>
              <w:fldChar w:fldCharType="begin"/>
            </w:r>
            <w:r>
              <w:rPr>
                <w:noProof/>
                <w:webHidden/>
              </w:rPr>
              <w:instrText xml:space="preserve"> PAGEREF _Toc536352800 \h </w:instrText>
            </w:r>
            <w:r>
              <w:rPr>
                <w:noProof/>
                <w:webHidden/>
              </w:rPr>
            </w:r>
            <w:r>
              <w:rPr>
                <w:noProof/>
                <w:webHidden/>
              </w:rPr>
              <w:fldChar w:fldCharType="separate"/>
            </w:r>
            <w:r>
              <w:rPr>
                <w:noProof/>
                <w:webHidden/>
              </w:rPr>
              <w:t>34</w:t>
            </w:r>
            <w:r>
              <w:rPr>
                <w:noProof/>
                <w:webHidden/>
              </w:rPr>
              <w:fldChar w:fldCharType="end"/>
            </w:r>
          </w:hyperlink>
        </w:p>
        <w:p w14:paraId="5C9EAC5B" w14:textId="174D7CB6" w:rsidR="00087CEE" w:rsidRDefault="00087CEE">
          <w:pPr>
            <w:pStyle w:val="TOC1"/>
            <w:tabs>
              <w:tab w:val="right" w:leader="dot" w:pos="8494"/>
            </w:tabs>
            <w:rPr>
              <w:rFonts w:eastAsiaTheme="minorEastAsia" w:cstheme="minorBidi"/>
              <w:b w:val="0"/>
              <w:bCs w:val="0"/>
              <w:i w:val="0"/>
              <w:iCs w:val="0"/>
              <w:noProof/>
            </w:rPr>
          </w:pPr>
          <w:hyperlink w:anchor="_Toc536352801" w:history="1">
            <w:r w:rsidRPr="007B17E0">
              <w:rPr>
                <w:rStyle w:val="Hyperlink"/>
                <w:noProof/>
              </w:rPr>
              <w:t>6 Methods</w:t>
            </w:r>
            <w:r>
              <w:rPr>
                <w:noProof/>
                <w:webHidden/>
              </w:rPr>
              <w:tab/>
            </w:r>
            <w:r>
              <w:rPr>
                <w:noProof/>
                <w:webHidden/>
              </w:rPr>
              <w:fldChar w:fldCharType="begin"/>
            </w:r>
            <w:r>
              <w:rPr>
                <w:noProof/>
                <w:webHidden/>
              </w:rPr>
              <w:instrText xml:space="preserve"> PAGEREF _Toc536352801 \h </w:instrText>
            </w:r>
            <w:r>
              <w:rPr>
                <w:noProof/>
                <w:webHidden/>
              </w:rPr>
            </w:r>
            <w:r>
              <w:rPr>
                <w:noProof/>
                <w:webHidden/>
              </w:rPr>
              <w:fldChar w:fldCharType="separate"/>
            </w:r>
            <w:r>
              <w:rPr>
                <w:noProof/>
                <w:webHidden/>
              </w:rPr>
              <w:t>35</w:t>
            </w:r>
            <w:r>
              <w:rPr>
                <w:noProof/>
                <w:webHidden/>
              </w:rPr>
              <w:fldChar w:fldCharType="end"/>
            </w:r>
          </w:hyperlink>
        </w:p>
        <w:p w14:paraId="4E46FC0B" w14:textId="3DD22184" w:rsidR="00087CEE" w:rsidRDefault="00087CEE">
          <w:pPr>
            <w:pStyle w:val="TOC2"/>
            <w:tabs>
              <w:tab w:val="right" w:leader="dot" w:pos="8494"/>
            </w:tabs>
            <w:rPr>
              <w:rFonts w:eastAsiaTheme="minorEastAsia" w:cstheme="minorBidi"/>
              <w:b w:val="0"/>
              <w:bCs w:val="0"/>
              <w:noProof/>
              <w:sz w:val="24"/>
              <w:szCs w:val="24"/>
            </w:rPr>
          </w:pPr>
          <w:hyperlink w:anchor="_Toc536352802" w:history="1">
            <w:r w:rsidRPr="007B17E0">
              <w:rPr>
                <w:rStyle w:val="Hyperlink"/>
                <w:noProof/>
              </w:rPr>
              <w:t>6.1 ROOT</w:t>
            </w:r>
            <w:r>
              <w:rPr>
                <w:noProof/>
                <w:webHidden/>
              </w:rPr>
              <w:tab/>
            </w:r>
            <w:r>
              <w:rPr>
                <w:noProof/>
                <w:webHidden/>
              </w:rPr>
              <w:fldChar w:fldCharType="begin"/>
            </w:r>
            <w:r>
              <w:rPr>
                <w:noProof/>
                <w:webHidden/>
              </w:rPr>
              <w:instrText xml:space="preserve"> PAGEREF _Toc536352802 \h </w:instrText>
            </w:r>
            <w:r>
              <w:rPr>
                <w:noProof/>
                <w:webHidden/>
              </w:rPr>
            </w:r>
            <w:r>
              <w:rPr>
                <w:noProof/>
                <w:webHidden/>
              </w:rPr>
              <w:fldChar w:fldCharType="separate"/>
            </w:r>
            <w:r>
              <w:rPr>
                <w:noProof/>
                <w:webHidden/>
              </w:rPr>
              <w:t>36</w:t>
            </w:r>
            <w:r>
              <w:rPr>
                <w:noProof/>
                <w:webHidden/>
              </w:rPr>
              <w:fldChar w:fldCharType="end"/>
            </w:r>
          </w:hyperlink>
        </w:p>
        <w:p w14:paraId="14401BCC" w14:textId="00F0D332" w:rsidR="00087CEE" w:rsidRDefault="00087CEE">
          <w:pPr>
            <w:pStyle w:val="TOC2"/>
            <w:tabs>
              <w:tab w:val="right" w:leader="dot" w:pos="8494"/>
            </w:tabs>
            <w:rPr>
              <w:rFonts w:eastAsiaTheme="minorEastAsia" w:cstheme="minorBidi"/>
              <w:b w:val="0"/>
              <w:bCs w:val="0"/>
              <w:noProof/>
              <w:sz w:val="24"/>
              <w:szCs w:val="24"/>
            </w:rPr>
          </w:pPr>
          <w:hyperlink w:anchor="_Toc536352803" w:history="1">
            <w:r w:rsidRPr="007B17E0">
              <w:rPr>
                <w:rStyle w:val="Hyperlink"/>
                <w:noProof/>
              </w:rPr>
              <w:t>6.2 Data Extraction from WLCG</w:t>
            </w:r>
            <w:r>
              <w:rPr>
                <w:noProof/>
                <w:webHidden/>
              </w:rPr>
              <w:tab/>
            </w:r>
            <w:r>
              <w:rPr>
                <w:noProof/>
                <w:webHidden/>
              </w:rPr>
              <w:fldChar w:fldCharType="begin"/>
            </w:r>
            <w:r>
              <w:rPr>
                <w:noProof/>
                <w:webHidden/>
              </w:rPr>
              <w:instrText xml:space="preserve"> PAGEREF _Toc536352803 \h </w:instrText>
            </w:r>
            <w:r>
              <w:rPr>
                <w:noProof/>
                <w:webHidden/>
              </w:rPr>
            </w:r>
            <w:r>
              <w:rPr>
                <w:noProof/>
                <w:webHidden/>
              </w:rPr>
              <w:fldChar w:fldCharType="separate"/>
            </w:r>
            <w:r>
              <w:rPr>
                <w:noProof/>
                <w:webHidden/>
              </w:rPr>
              <w:t>37</w:t>
            </w:r>
            <w:r>
              <w:rPr>
                <w:noProof/>
                <w:webHidden/>
              </w:rPr>
              <w:fldChar w:fldCharType="end"/>
            </w:r>
          </w:hyperlink>
        </w:p>
        <w:p w14:paraId="7A7726DD" w14:textId="78735E83" w:rsidR="00087CEE" w:rsidRDefault="00087CEE">
          <w:pPr>
            <w:pStyle w:val="TOC1"/>
            <w:tabs>
              <w:tab w:val="right" w:leader="dot" w:pos="8494"/>
            </w:tabs>
            <w:rPr>
              <w:rFonts w:eastAsiaTheme="minorEastAsia" w:cstheme="minorBidi"/>
              <w:b w:val="0"/>
              <w:bCs w:val="0"/>
              <w:i w:val="0"/>
              <w:iCs w:val="0"/>
              <w:noProof/>
            </w:rPr>
          </w:pPr>
          <w:hyperlink w:anchor="_Toc536352804" w:history="1">
            <w:r w:rsidRPr="007B17E0">
              <w:rPr>
                <w:rStyle w:val="Hyperlink"/>
                <w:noProof/>
              </w:rPr>
              <w:t>7 Results</w:t>
            </w:r>
            <w:r>
              <w:rPr>
                <w:noProof/>
                <w:webHidden/>
              </w:rPr>
              <w:tab/>
            </w:r>
            <w:r>
              <w:rPr>
                <w:noProof/>
                <w:webHidden/>
              </w:rPr>
              <w:fldChar w:fldCharType="begin"/>
            </w:r>
            <w:r>
              <w:rPr>
                <w:noProof/>
                <w:webHidden/>
              </w:rPr>
              <w:instrText xml:space="preserve"> PAGEREF _Toc536352804 \h </w:instrText>
            </w:r>
            <w:r>
              <w:rPr>
                <w:noProof/>
                <w:webHidden/>
              </w:rPr>
            </w:r>
            <w:r>
              <w:rPr>
                <w:noProof/>
                <w:webHidden/>
              </w:rPr>
              <w:fldChar w:fldCharType="separate"/>
            </w:r>
            <w:r>
              <w:rPr>
                <w:noProof/>
                <w:webHidden/>
              </w:rPr>
              <w:t>38</w:t>
            </w:r>
            <w:r>
              <w:rPr>
                <w:noProof/>
                <w:webHidden/>
              </w:rPr>
              <w:fldChar w:fldCharType="end"/>
            </w:r>
          </w:hyperlink>
        </w:p>
        <w:p w14:paraId="481AF09C" w14:textId="0AF8A1FD" w:rsidR="00087CEE" w:rsidRDefault="00087CEE">
          <w:pPr>
            <w:pStyle w:val="TOC1"/>
            <w:tabs>
              <w:tab w:val="right" w:leader="dot" w:pos="8494"/>
            </w:tabs>
            <w:rPr>
              <w:rFonts w:eastAsiaTheme="minorEastAsia" w:cstheme="minorBidi"/>
              <w:b w:val="0"/>
              <w:bCs w:val="0"/>
              <w:i w:val="0"/>
              <w:iCs w:val="0"/>
              <w:noProof/>
            </w:rPr>
          </w:pPr>
          <w:hyperlink w:anchor="_Toc536352805" w:history="1">
            <w:r w:rsidRPr="007B17E0">
              <w:rPr>
                <w:rStyle w:val="Hyperlink"/>
                <w:noProof/>
              </w:rPr>
              <w:t>8 Discussion</w:t>
            </w:r>
            <w:r>
              <w:rPr>
                <w:noProof/>
                <w:webHidden/>
              </w:rPr>
              <w:tab/>
            </w:r>
            <w:r>
              <w:rPr>
                <w:noProof/>
                <w:webHidden/>
              </w:rPr>
              <w:fldChar w:fldCharType="begin"/>
            </w:r>
            <w:r>
              <w:rPr>
                <w:noProof/>
                <w:webHidden/>
              </w:rPr>
              <w:instrText xml:space="preserve"> PAGEREF _Toc536352805 \h </w:instrText>
            </w:r>
            <w:r>
              <w:rPr>
                <w:noProof/>
                <w:webHidden/>
              </w:rPr>
            </w:r>
            <w:r>
              <w:rPr>
                <w:noProof/>
                <w:webHidden/>
              </w:rPr>
              <w:fldChar w:fldCharType="separate"/>
            </w:r>
            <w:r>
              <w:rPr>
                <w:noProof/>
                <w:webHidden/>
              </w:rPr>
              <w:t>39</w:t>
            </w:r>
            <w:r>
              <w:rPr>
                <w:noProof/>
                <w:webHidden/>
              </w:rPr>
              <w:fldChar w:fldCharType="end"/>
            </w:r>
          </w:hyperlink>
        </w:p>
        <w:p w14:paraId="4C8D621E" w14:textId="39BA34E1" w:rsidR="00087CEE" w:rsidRDefault="00087CEE">
          <w:pPr>
            <w:pStyle w:val="TOC1"/>
            <w:tabs>
              <w:tab w:val="right" w:leader="dot" w:pos="8494"/>
            </w:tabs>
            <w:rPr>
              <w:rFonts w:eastAsiaTheme="minorEastAsia" w:cstheme="minorBidi"/>
              <w:b w:val="0"/>
              <w:bCs w:val="0"/>
              <w:i w:val="0"/>
              <w:iCs w:val="0"/>
              <w:noProof/>
            </w:rPr>
          </w:pPr>
          <w:hyperlink w:anchor="_Toc536352806" w:history="1">
            <w:r w:rsidRPr="007B17E0">
              <w:rPr>
                <w:rStyle w:val="Hyperlink"/>
                <w:noProof/>
              </w:rPr>
              <w:t>9 Conclusion</w:t>
            </w:r>
            <w:r>
              <w:rPr>
                <w:noProof/>
                <w:webHidden/>
              </w:rPr>
              <w:tab/>
            </w:r>
            <w:r>
              <w:rPr>
                <w:noProof/>
                <w:webHidden/>
              </w:rPr>
              <w:fldChar w:fldCharType="begin"/>
            </w:r>
            <w:r>
              <w:rPr>
                <w:noProof/>
                <w:webHidden/>
              </w:rPr>
              <w:instrText xml:space="preserve"> PAGEREF _Toc536352806 \h </w:instrText>
            </w:r>
            <w:r>
              <w:rPr>
                <w:noProof/>
                <w:webHidden/>
              </w:rPr>
            </w:r>
            <w:r>
              <w:rPr>
                <w:noProof/>
                <w:webHidden/>
              </w:rPr>
              <w:fldChar w:fldCharType="separate"/>
            </w:r>
            <w:r>
              <w:rPr>
                <w:noProof/>
                <w:webHidden/>
              </w:rPr>
              <w:t>40</w:t>
            </w:r>
            <w:r>
              <w:rPr>
                <w:noProof/>
                <w:webHidden/>
              </w:rPr>
              <w:fldChar w:fldCharType="end"/>
            </w:r>
          </w:hyperlink>
        </w:p>
        <w:p w14:paraId="66FA03BE" w14:textId="29644DB9" w:rsidR="00087CEE" w:rsidRDefault="00087CEE">
          <w:pPr>
            <w:pStyle w:val="TOC1"/>
            <w:tabs>
              <w:tab w:val="right" w:leader="dot" w:pos="8494"/>
            </w:tabs>
            <w:rPr>
              <w:rFonts w:eastAsiaTheme="minorEastAsia" w:cstheme="minorBidi"/>
              <w:b w:val="0"/>
              <w:bCs w:val="0"/>
              <w:i w:val="0"/>
              <w:iCs w:val="0"/>
              <w:noProof/>
            </w:rPr>
          </w:pPr>
          <w:hyperlink w:anchor="_Toc536352807" w:history="1">
            <w:r w:rsidRPr="007B17E0">
              <w:rPr>
                <w:rStyle w:val="Hyperlink"/>
                <w:noProof/>
              </w:rPr>
              <w:t>10 Bibliography</w:t>
            </w:r>
            <w:r>
              <w:rPr>
                <w:noProof/>
                <w:webHidden/>
              </w:rPr>
              <w:tab/>
            </w:r>
            <w:r>
              <w:rPr>
                <w:noProof/>
                <w:webHidden/>
              </w:rPr>
              <w:fldChar w:fldCharType="begin"/>
            </w:r>
            <w:r>
              <w:rPr>
                <w:noProof/>
                <w:webHidden/>
              </w:rPr>
              <w:instrText xml:space="preserve"> PAGEREF _Toc536352807 \h </w:instrText>
            </w:r>
            <w:r>
              <w:rPr>
                <w:noProof/>
                <w:webHidden/>
              </w:rPr>
            </w:r>
            <w:r>
              <w:rPr>
                <w:noProof/>
                <w:webHidden/>
              </w:rPr>
              <w:fldChar w:fldCharType="separate"/>
            </w:r>
            <w:r>
              <w:rPr>
                <w:noProof/>
                <w:webHidden/>
              </w:rPr>
              <w:t>42</w:t>
            </w:r>
            <w:r>
              <w:rPr>
                <w:noProof/>
                <w:webHidden/>
              </w:rPr>
              <w:fldChar w:fldCharType="end"/>
            </w:r>
          </w:hyperlink>
        </w:p>
        <w:p w14:paraId="206E90FA" w14:textId="1386F969" w:rsidR="00087CEE" w:rsidRDefault="00087CEE">
          <w:pPr>
            <w:pStyle w:val="TOC1"/>
            <w:tabs>
              <w:tab w:val="right" w:leader="dot" w:pos="8494"/>
            </w:tabs>
            <w:rPr>
              <w:rFonts w:eastAsiaTheme="minorEastAsia" w:cstheme="minorBidi"/>
              <w:b w:val="0"/>
              <w:bCs w:val="0"/>
              <w:i w:val="0"/>
              <w:iCs w:val="0"/>
              <w:noProof/>
            </w:rPr>
          </w:pPr>
          <w:hyperlink w:anchor="_Toc536352808" w:history="1">
            <w:r w:rsidRPr="007B17E0">
              <w:rPr>
                <w:rStyle w:val="Hyperlink"/>
                <w:noProof/>
              </w:rPr>
              <w:t>11 Appendices</w:t>
            </w:r>
            <w:r>
              <w:rPr>
                <w:noProof/>
                <w:webHidden/>
              </w:rPr>
              <w:tab/>
            </w:r>
            <w:r>
              <w:rPr>
                <w:noProof/>
                <w:webHidden/>
              </w:rPr>
              <w:fldChar w:fldCharType="begin"/>
            </w:r>
            <w:r>
              <w:rPr>
                <w:noProof/>
                <w:webHidden/>
              </w:rPr>
              <w:instrText xml:space="preserve"> PAGEREF _Toc536352808 \h </w:instrText>
            </w:r>
            <w:r>
              <w:rPr>
                <w:noProof/>
                <w:webHidden/>
              </w:rPr>
            </w:r>
            <w:r>
              <w:rPr>
                <w:noProof/>
                <w:webHidden/>
              </w:rPr>
              <w:fldChar w:fldCharType="separate"/>
            </w:r>
            <w:r>
              <w:rPr>
                <w:noProof/>
                <w:webHidden/>
              </w:rPr>
              <w:t>44</w:t>
            </w:r>
            <w:r>
              <w:rPr>
                <w:noProof/>
                <w:webHidden/>
              </w:rPr>
              <w:fldChar w:fldCharType="end"/>
            </w:r>
          </w:hyperlink>
        </w:p>
        <w:p w14:paraId="4CBC9173" w14:textId="2F185908" w:rsidR="00087CEE" w:rsidRDefault="00087CEE">
          <w:pPr>
            <w:pStyle w:val="TOC1"/>
            <w:tabs>
              <w:tab w:val="right" w:leader="dot" w:pos="8494"/>
            </w:tabs>
            <w:rPr>
              <w:rFonts w:eastAsiaTheme="minorEastAsia" w:cstheme="minorBidi"/>
              <w:b w:val="0"/>
              <w:bCs w:val="0"/>
              <w:i w:val="0"/>
              <w:iCs w:val="0"/>
              <w:noProof/>
            </w:rPr>
          </w:pPr>
          <w:hyperlink w:anchor="_Toc536352809" w:history="1">
            <w:r w:rsidRPr="007B17E0">
              <w:rPr>
                <w:rStyle w:val="Hyperlink"/>
                <w:noProof/>
              </w:rPr>
              <w:t>Appendix A: Plotting the Bethe-Bloch Equation</w:t>
            </w:r>
            <w:r>
              <w:rPr>
                <w:noProof/>
                <w:webHidden/>
              </w:rPr>
              <w:tab/>
            </w:r>
            <w:r>
              <w:rPr>
                <w:noProof/>
                <w:webHidden/>
              </w:rPr>
              <w:fldChar w:fldCharType="begin"/>
            </w:r>
            <w:r>
              <w:rPr>
                <w:noProof/>
                <w:webHidden/>
              </w:rPr>
              <w:instrText xml:space="preserve"> PAGEREF _Toc536352809 \h </w:instrText>
            </w:r>
            <w:r>
              <w:rPr>
                <w:noProof/>
                <w:webHidden/>
              </w:rPr>
            </w:r>
            <w:r>
              <w:rPr>
                <w:noProof/>
                <w:webHidden/>
              </w:rPr>
              <w:fldChar w:fldCharType="separate"/>
            </w:r>
            <w:r>
              <w:rPr>
                <w:noProof/>
                <w:webHidden/>
              </w:rPr>
              <w:t>45</w:t>
            </w:r>
            <w:r>
              <w:rPr>
                <w:noProof/>
                <w:webHidden/>
              </w:rPr>
              <w:fldChar w:fldCharType="end"/>
            </w:r>
          </w:hyperlink>
        </w:p>
        <w:p w14:paraId="7924BF51" w14:textId="285D8579" w:rsidR="00087CEE" w:rsidRDefault="00087CEE">
          <w:pPr>
            <w:pStyle w:val="TOC1"/>
            <w:tabs>
              <w:tab w:val="right" w:leader="dot" w:pos="8494"/>
            </w:tabs>
            <w:rPr>
              <w:rFonts w:eastAsiaTheme="minorEastAsia" w:cstheme="minorBidi"/>
              <w:b w:val="0"/>
              <w:bCs w:val="0"/>
              <w:i w:val="0"/>
              <w:iCs w:val="0"/>
              <w:noProof/>
            </w:rPr>
          </w:pPr>
          <w:hyperlink w:anchor="_Toc536352810" w:history="1">
            <w:r w:rsidRPr="007B17E0">
              <w:rPr>
                <w:rStyle w:val="Hyperlink"/>
                <w:noProof/>
              </w:rPr>
              <w:t>Appendix B: Plotting Binary Cross-Entropy</w:t>
            </w:r>
            <w:r>
              <w:rPr>
                <w:noProof/>
                <w:webHidden/>
              </w:rPr>
              <w:tab/>
            </w:r>
            <w:r>
              <w:rPr>
                <w:noProof/>
                <w:webHidden/>
              </w:rPr>
              <w:fldChar w:fldCharType="begin"/>
            </w:r>
            <w:r>
              <w:rPr>
                <w:noProof/>
                <w:webHidden/>
              </w:rPr>
              <w:instrText xml:space="preserve"> PAGEREF _Toc536352810 \h </w:instrText>
            </w:r>
            <w:r>
              <w:rPr>
                <w:noProof/>
                <w:webHidden/>
              </w:rPr>
            </w:r>
            <w:r>
              <w:rPr>
                <w:noProof/>
                <w:webHidden/>
              </w:rPr>
              <w:fldChar w:fldCharType="separate"/>
            </w:r>
            <w:r>
              <w:rPr>
                <w:noProof/>
                <w:webHidden/>
              </w:rPr>
              <w:t>52</w:t>
            </w:r>
            <w:r>
              <w:rPr>
                <w:noProof/>
                <w:webHidden/>
              </w:rPr>
              <w:fldChar w:fldCharType="end"/>
            </w:r>
          </w:hyperlink>
        </w:p>
        <w:p w14:paraId="1E78CB3C" w14:textId="6461D5C9" w:rsidR="00F41874" w:rsidRDefault="00F41874" w:rsidP="00976E45">
          <w:r>
            <w:rPr>
              <w:noProof/>
            </w:rPr>
            <w:fldChar w:fldCharType="end"/>
          </w:r>
        </w:p>
      </w:sdtContent>
    </w:sdt>
    <w:p w14:paraId="3C9ACA3E" w14:textId="77777777" w:rsidR="00F41874" w:rsidRDefault="00F41874" w:rsidP="00976E45">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56EED183" w14:textId="62860367" w:rsidR="00087CEE"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536352811" w:history="1">
        <w:r w:rsidR="00087CEE" w:rsidRPr="005544DC">
          <w:rPr>
            <w:rStyle w:val="Hyperlink"/>
            <w:noProof/>
          </w:rPr>
          <w:t>Table 1: The twelve fundamental fermions.</w:t>
        </w:r>
        <w:r w:rsidR="00087CEE">
          <w:rPr>
            <w:noProof/>
            <w:webHidden/>
          </w:rPr>
          <w:tab/>
        </w:r>
        <w:r w:rsidR="00087CEE">
          <w:rPr>
            <w:noProof/>
            <w:webHidden/>
          </w:rPr>
          <w:fldChar w:fldCharType="begin"/>
        </w:r>
        <w:r w:rsidR="00087CEE">
          <w:rPr>
            <w:noProof/>
            <w:webHidden/>
          </w:rPr>
          <w:instrText xml:space="preserve"> PAGEREF _Toc536352811 \h </w:instrText>
        </w:r>
        <w:r w:rsidR="00087CEE">
          <w:rPr>
            <w:noProof/>
            <w:webHidden/>
          </w:rPr>
        </w:r>
        <w:r w:rsidR="00087CEE">
          <w:rPr>
            <w:noProof/>
            <w:webHidden/>
          </w:rPr>
          <w:fldChar w:fldCharType="separate"/>
        </w:r>
        <w:r w:rsidR="00087CEE">
          <w:rPr>
            <w:noProof/>
            <w:webHidden/>
          </w:rPr>
          <w:t>9</w:t>
        </w:r>
        <w:r w:rsidR="00087CEE">
          <w:rPr>
            <w:noProof/>
            <w:webHidden/>
          </w:rPr>
          <w:fldChar w:fldCharType="end"/>
        </w:r>
      </w:hyperlink>
    </w:p>
    <w:p w14:paraId="1B1DF88E" w14:textId="18F054B8" w:rsidR="00F67766" w:rsidRDefault="00B9535B" w:rsidP="00976E45">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2B445E59" w14:textId="3DE29907" w:rsidR="00087CEE"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536352812" w:history="1">
        <w:r w:rsidR="00087CEE" w:rsidRPr="00EF05E6">
          <w:rPr>
            <w:rStyle w:val="Hyperlink"/>
            <w:noProof/>
          </w:rPr>
          <w:t>Figure 1: Bethe-Bloch curve for a pion moving at relativistic speeds through silicon medium</w:t>
        </w:r>
        <w:r w:rsidR="00087CEE">
          <w:rPr>
            <w:noProof/>
            <w:webHidden/>
          </w:rPr>
          <w:tab/>
        </w:r>
        <w:r w:rsidR="00087CEE">
          <w:rPr>
            <w:noProof/>
            <w:webHidden/>
          </w:rPr>
          <w:fldChar w:fldCharType="begin"/>
        </w:r>
        <w:r w:rsidR="00087CEE">
          <w:rPr>
            <w:noProof/>
            <w:webHidden/>
          </w:rPr>
          <w:instrText xml:space="preserve"> PAGEREF _Toc536352812 \h </w:instrText>
        </w:r>
        <w:r w:rsidR="00087CEE">
          <w:rPr>
            <w:noProof/>
            <w:webHidden/>
          </w:rPr>
        </w:r>
        <w:r w:rsidR="00087CEE">
          <w:rPr>
            <w:noProof/>
            <w:webHidden/>
          </w:rPr>
          <w:fldChar w:fldCharType="separate"/>
        </w:r>
        <w:r w:rsidR="00087CEE">
          <w:rPr>
            <w:noProof/>
            <w:webHidden/>
          </w:rPr>
          <w:t>11</w:t>
        </w:r>
        <w:r w:rsidR="00087CEE">
          <w:rPr>
            <w:noProof/>
            <w:webHidden/>
          </w:rPr>
          <w:fldChar w:fldCharType="end"/>
        </w:r>
      </w:hyperlink>
    </w:p>
    <w:p w14:paraId="78E44E13" w14:textId="77BBBCC0"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13" w:history="1">
        <w:r w:rsidRPr="00EF05E6">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_Toc536352813 \h </w:instrText>
        </w:r>
        <w:r>
          <w:rPr>
            <w:noProof/>
            <w:webHidden/>
          </w:rPr>
        </w:r>
        <w:r>
          <w:rPr>
            <w:noProof/>
            <w:webHidden/>
          </w:rPr>
          <w:fldChar w:fldCharType="separate"/>
        </w:r>
        <w:r>
          <w:rPr>
            <w:noProof/>
            <w:webHidden/>
          </w:rPr>
          <w:t>12</w:t>
        </w:r>
        <w:r>
          <w:rPr>
            <w:noProof/>
            <w:webHidden/>
          </w:rPr>
          <w:fldChar w:fldCharType="end"/>
        </w:r>
      </w:hyperlink>
    </w:p>
    <w:p w14:paraId="6994359F" w14:textId="50E8F130"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14" w:history="1">
        <w:r w:rsidRPr="00EF05E6">
          <w:rPr>
            <w:rStyle w:val="Hyperlink"/>
            <w:noProof/>
          </w:rPr>
          <w:t xml:space="preserve">Figure 3: CERN facilities in geographical context </w:t>
        </w:r>
        <w:r w:rsidRPr="00EF05E6">
          <w:rPr>
            <w:rStyle w:val="Hyperlink"/>
            <w:noProof/>
            <w:lang w:val="en-US"/>
          </w:rPr>
          <w:t>(6)</w:t>
        </w:r>
        <w:r w:rsidRPr="00EF05E6">
          <w:rPr>
            <w:rStyle w:val="Hyperlink"/>
            <w:noProof/>
          </w:rPr>
          <w:t>.</w:t>
        </w:r>
        <w:r>
          <w:rPr>
            <w:noProof/>
            <w:webHidden/>
          </w:rPr>
          <w:tab/>
        </w:r>
        <w:r>
          <w:rPr>
            <w:noProof/>
            <w:webHidden/>
          </w:rPr>
          <w:fldChar w:fldCharType="begin"/>
        </w:r>
        <w:r>
          <w:rPr>
            <w:noProof/>
            <w:webHidden/>
          </w:rPr>
          <w:instrText xml:space="preserve"> PAGEREF _Toc536352814 \h </w:instrText>
        </w:r>
        <w:r>
          <w:rPr>
            <w:noProof/>
            <w:webHidden/>
          </w:rPr>
        </w:r>
        <w:r>
          <w:rPr>
            <w:noProof/>
            <w:webHidden/>
          </w:rPr>
          <w:fldChar w:fldCharType="separate"/>
        </w:r>
        <w:r>
          <w:rPr>
            <w:noProof/>
            <w:webHidden/>
          </w:rPr>
          <w:t>14</w:t>
        </w:r>
        <w:r>
          <w:rPr>
            <w:noProof/>
            <w:webHidden/>
          </w:rPr>
          <w:fldChar w:fldCharType="end"/>
        </w:r>
      </w:hyperlink>
    </w:p>
    <w:p w14:paraId="75DA0560" w14:textId="62EFFC66"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15" w:history="1">
        <w:r w:rsidRPr="00EF05E6">
          <w:rPr>
            <w:rStyle w:val="Hyperlink"/>
            <w:noProof/>
          </w:rPr>
          <w:t xml:space="preserve">Figure 4: The LHC Proton Source, connected to the Duoplasmatron device, which strips electrons off Hydrogen molecules, to produce the beams of protons which eventually collide within the LHC </w:t>
        </w:r>
        <w:r w:rsidRPr="00EF05E6">
          <w:rPr>
            <w:rStyle w:val="Hyperlink"/>
            <w:noProof/>
            <w:lang w:val="en-US"/>
          </w:rPr>
          <w:t>(12)</w:t>
        </w:r>
        <w:r>
          <w:rPr>
            <w:noProof/>
            <w:webHidden/>
          </w:rPr>
          <w:tab/>
        </w:r>
        <w:r>
          <w:rPr>
            <w:noProof/>
            <w:webHidden/>
          </w:rPr>
          <w:fldChar w:fldCharType="begin"/>
        </w:r>
        <w:r>
          <w:rPr>
            <w:noProof/>
            <w:webHidden/>
          </w:rPr>
          <w:instrText xml:space="preserve"> PAGEREF _Toc536352815 \h </w:instrText>
        </w:r>
        <w:r>
          <w:rPr>
            <w:noProof/>
            <w:webHidden/>
          </w:rPr>
        </w:r>
        <w:r>
          <w:rPr>
            <w:noProof/>
            <w:webHidden/>
          </w:rPr>
          <w:fldChar w:fldCharType="separate"/>
        </w:r>
        <w:r>
          <w:rPr>
            <w:noProof/>
            <w:webHidden/>
          </w:rPr>
          <w:t>15</w:t>
        </w:r>
        <w:r>
          <w:rPr>
            <w:noProof/>
            <w:webHidden/>
          </w:rPr>
          <w:fldChar w:fldCharType="end"/>
        </w:r>
      </w:hyperlink>
    </w:p>
    <w:p w14:paraId="480D344D" w14:textId="61218EF9"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16" w:history="1">
        <w:r w:rsidRPr="00EF05E6">
          <w:rPr>
            <w:rStyle w:val="Hyperlink"/>
            <w:noProof/>
          </w:rPr>
          <w:t xml:space="preserve">Figure 5: The CERN accelerator complex </w:t>
        </w:r>
        <w:r w:rsidRPr="00EF05E6">
          <w:rPr>
            <w:rStyle w:val="Hyperlink"/>
            <w:noProof/>
            <w:lang w:val="en-US"/>
          </w:rPr>
          <w:t>(12)</w:t>
        </w:r>
        <w:r w:rsidRPr="00EF05E6">
          <w:rPr>
            <w:rStyle w:val="Hyperlink"/>
            <w:noProof/>
          </w:rPr>
          <w:t>.</w:t>
        </w:r>
        <w:r>
          <w:rPr>
            <w:noProof/>
            <w:webHidden/>
          </w:rPr>
          <w:tab/>
        </w:r>
        <w:r>
          <w:rPr>
            <w:noProof/>
            <w:webHidden/>
          </w:rPr>
          <w:fldChar w:fldCharType="begin"/>
        </w:r>
        <w:r>
          <w:rPr>
            <w:noProof/>
            <w:webHidden/>
          </w:rPr>
          <w:instrText xml:space="preserve"> PAGEREF _Toc536352816 \h </w:instrText>
        </w:r>
        <w:r>
          <w:rPr>
            <w:noProof/>
            <w:webHidden/>
          </w:rPr>
        </w:r>
        <w:r>
          <w:rPr>
            <w:noProof/>
            <w:webHidden/>
          </w:rPr>
          <w:fldChar w:fldCharType="separate"/>
        </w:r>
        <w:r>
          <w:rPr>
            <w:noProof/>
            <w:webHidden/>
          </w:rPr>
          <w:t>16</w:t>
        </w:r>
        <w:r>
          <w:rPr>
            <w:noProof/>
            <w:webHidden/>
          </w:rPr>
          <w:fldChar w:fldCharType="end"/>
        </w:r>
      </w:hyperlink>
    </w:p>
    <w:p w14:paraId="3D9C54B3" w14:textId="2248370F"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17" w:history="1">
        <w:r w:rsidRPr="00EF05E6">
          <w:rPr>
            <w:rStyle w:val="Hyperlink"/>
            <w:noProof/>
          </w:rPr>
          <w:t xml:space="preserve">Figure 6: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EF05E6">
          <w:rPr>
            <w:rStyle w:val="Hyperlink"/>
            <w:noProof/>
          </w:rPr>
          <w:t>, approaches the true y.</w:t>
        </w:r>
        <w:r>
          <w:rPr>
            <w:noProof/>
            <w:webHidden/>
          </w:rPr>
          <w:tab/>
        </w:r>
        <w:r>
          <w:rPr>
            <w:noProof/>
            <w:webHidden/>
          </w:rPr>
          <w:fldChar w:fldCharType="begin"/>
        </w:r>
        <w:r>
          <w:rPr>
            <w:noProof/>
            <w:webHidden/>
          </w:rPr>
          <w:instrText xml:space="preserve"> PAGEREF _Toc536352817 \h </w:instrText>
        </w:r>
        <w:r>
          <w:rPr>
            <w:noProof/>
            <w:webHidden/>
          </w:rPr>
        </w:r>
        <w:r>
          <w:rPr>
            <w:noProof/>
            <w:webHidden/>
          </w:rPr>
          <w:fldChar w:fldCharType="separate"/>
        </w:r>
        <w:r>
          <w:rPr>
            <w:noProof/>
            <w:webHidden/>
          </w:rPr>
          <w:t>29</w:t>
        </w:r>
        <w:r>
          <w:rPr>
            <w:noProof/>
            <w:webHidden/>
          </w:rPr>
          <w:fldChar w:fldCharType="end"/>
        </w:r>
      </w:hyperlink>
    </w:p>
    <w:p w14:paraId="74A23A79" w14:textId="31F1FB59" w:rsidR="00877A21" w:rsidRDefault="00B9535B" w:rsidP="00976E45">
      <w:r>
        <w:rPr>
          <w:noProof/>
          <w:lang w:val="en-US"/>
        </w:rPr>
        <w:fldChar w:fldCharType="end"/>
      </w:r>
    </w:p>
    <w:p w14:paraId="0EAA270D" w14:textId="77777777" w:rsidR="00810CCA" w:rsidRDefault="00810CCA" w:rsidP="00976E45"/>
    <w:p w14:paraId="30A8D133" w14:textId="77777777" w:rsidR="00F67766" w:rsidRDefault="00F67766" w:rsidP="00976E45">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976E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976E45"/>
          <w:p w14:paraId="5196F66D" w14:textId="3A3CB2BF" w:rsidR="00372041" w:rsidRPr="00372041" w:rsidRDefault="00372041" w:rsidP="00976E45"/>
        </w:tc>
        <w:tc>
          <w:tcPr>
            <w:tcW w:w="4360" w:type="dxa"/>
          </w:tcPr>
          <w:p w14:paraId="2778A1F8" w14:textId="4F3D0980" w:rsidR="00F41874" w:rsidRPr="00F41874" w:rsidRDefault="00F41874" w:rsidP="00976E45"/>
        </w:tc>
      </w:tr>
      <w:tr w:rsidR="00372041" w:rsidRPr="00F41874" w14:paraId="723C644E" w14:textId="77777777" w:rsidTr="00974BAF">
        <w:tc>
          <w:tcPr>
            <w:tcW w:w="4360" w:type="dxa"/>
          </w:tcPr>
          <w:p w14:paraId="37E78F03" w14:textId="6C287B1C" w:rsidR="00372041" w:rsidRPr="00372041" w:rsidRDefault="00372041" w:rsidP="00976E45">
            <w:r w:rsidRPr="00372041">
              <w:t>ALICE</w:t>
            </w:r>
          </w:p>
        </w:tc>
        <w:tc>
          <w:tcPr>
            <w:tcW w:w="4360" w:type="dxa"/>
          </w:tcPr>
          <w:p w14:paraId="49663CEE" w14:textId="00E43FEC" w:rsidR="00372041" w:rsidRDefault="00372041" w:rsidP="00976E45">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976E45">
            <w:r w:rsidRPr="00372041">
              <w:t>TRD</w:t>
            </w:r>
          </w:p>
        </w:tc>
        <w:tc>
          <w:tcPr>
            <w:tcW w:w="4360" w:type="dxa"/>
          </w:tcPr>
          <w:p w14:paraId="25055659" w14:textId="40097D82" w:rsidR="00372041" w:rsidRPr="00F41874" w:rsidRDefault="00372041" w:rsidP="00976E45">
            <w:r>
              <w:t>Transition Radiation Detector</w:t>
            </w:r>
          </w:p>
        </w:tc>
      </w:tr>
      <w:tr w:rsidR="00372041" w:rsidRPr="00F41874" w14:paraId="49406C99" w14:textId="77777777" w:rsidTr="00974BAF">
        <w:tc>
          <w:tcPr>
            <w:tcW w:w="4360" w:type="dxa"/>
          </w:tcPr>
          <w:p w14:paraId="7F68C20E" w14:textId="4874DB18" w:rsidR="00372041" w:rsidRPr="00372041" w:rsidRDefault="00372041" w:rsidP="00976E45">
            <w:r w:rsidRPr="00372041">
              <w:t>CERN</w:t>
            </w:r>
          </w:p>
        </w:tc>
        <w:tc>
          <w:tcPr>
            <w:tcW w:w="4360" w:type="dxa"/>
          </w:tcPr>
          <w:p w14:paraId="70E98280" w14:textId="24BC0324" w:rsidR="00372041" w:rsidRPr="00F41874" w:rsidRDefault="00372041" w:rsidP="00976E45">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976E45">
            <w:r w:rsidRPr="00372041">
              <w:t>QGP</w:t>
            </w:r>
          </w:p>
        </w:tc>
        <w:tc>
          <w:tcPr>
            <w:tcW w:w="4360" w:type="dxa"/>
          </w:tcPr>
          <w:p w14:paraId="6F500862" w14:textId="19945EA2" w:rsidR="00372041" w:rsidRPr="00F41874" w:rsidRDefault="00372041" w:rsidP="00976E45">
            <w:r>
              <w:t>Quark Gluon Plasma</w:t>
            </w:r>
          </w:p>
        </w:tc>
      </w:tr>
      <w:tr w:rsidR="00372041" w:rsidRPr="00F41874" w14:paraId="7A08EB9E" w14:textId="77777777" w:rsidTr="00974BAF">
        <w:tc>
          <w:tcPr>
            <w:tcW w:w="4360" w:type="dxa"/>
          </w:tcPr>
          <w:p w14:paraId="09C5908E" w14:textId="0A8444BE" w:rsidR="00372041" w:rsidRPr="00372041" w:rsidRDefault="00372041" w:rsidP="00976E45">
            <w:r w:rsidRPr="00372041">
              <w:t>LHC</w:t>
            </w:r>
          </w:p>
        </w:tc>
        <w:tc>
          <w:tcPr>
            <w:tcW w:w="4360" w:type="dxa"/>
          </w:tcPr>
          <w:p w14:paraId="7B47515A" w14:textId="7AB73CC3" w:rsidR="00372041" w:rsidRPr="00F41874" w:rsidRDefault="00372041" w:rsidP="00976E45">
            <w:r>
              <w:t>Large Hadron Collider</w:t>
            </w:r>
          </w:p>
        </w:tc>
      </w:tr>
      <w:tr w:rsidR="00372041" w:rsidRPr="00F41874" w14:paraId="557368B9" w14:textId="77777777" w:rsidTr="00974BAF">
        <w:tc>
          <w:tcPr>
            <w:tcW w:w="4360" w:type="dxa"/>
          </w:tcPr>
          <w:p w14:paraId="68126568" w14:textId="3B0FFF2F" w:rsidR="00372041" w:rsidRPr="00372041" w:rsidRDefault="00372041" w:rsidP="00976E45">
            <w:r w:rsidRPr="00372041">
              <w:t>WLCG</w:t>
            </w:r>
          </w:p>
        </w:tc>
        <w:tc>
          <w:tcPr>
            <w:tcW w:w="4360" w:type="dxa"/>
          </w:tcPr>
          <w:p w14:paraId="24C93142" w14:textId="576695C8" w:rsidR="00372041" w:rsidRPr="00F41874" w:rsidRDefault="00372041" w:rsidP="00976E45">
            <w:r>
              <w:t>Worldwide LHC Computing Grid</w:t>
            </w:r>
          </w:p>
        </w:tc>
      </w:tr>
      <w:tr w:rsidR="00372041" w:rsidRPr="00F41874" w14:paraId="10920A11" w14:textId="77777777" w:rsidTr="00974BAF">
        <w:tc>
          <w:tcPr>
            <w:tcW w:w="4360" w:type="dxa"/>
          </w:tcPr>
          <w:p w14:paraId="1F82AD6D" w14:textId="4B23ECA1" w:rsidR="00372041" w:rsidRPr="00372041" w:rsidRDefault="00372041" w:rsidP="00976E45">
            <w:r w:rsidRPr="00372041">
              <w:t>QCD</w:t>
            </w:r>
          </w:p>
        </w:tc>
        <w:tc>
          <w:tcPr>
            <w:tcW w:w="4360" w:type="dxa"/>
          </w:tcPr>
          <w:p w14:paraId="7343F16E" w14:textId="3F9F1159" w:rsidR="00372041" w:rsidRPr="00F41874" w:rsidRDefault="00372041" w:rsidP="00976E45">
            <w:r>
              <w:t>Quantum Chromodynamics</w:t>
            </w:r>
          </w:p>
        </w:tc>
      </w:tr>
      <w:tr w:rsidR="00372041" w:rsidRPr="00F41874" w14:paraId="43442301" w14:textId="77777777" w:rsidTr="00974BAF">
        <w:tc>
          <w:tcPr>
            <w:tcW w:w="4360" w:type="dxa"/>
          </w:tcPr>
          <w:p w14:paraId="5BA865BE" w14:textId="4C3E33EF" w:rsidR="00372041" w:rsidRPr="00372041" w:rsidRDefault="00372041" w:rsidP="00976E45">
            <w:r w:rsidRPr="00372041">
              <w:t>QGP</w:t>
            </w:r>
          </w:p>
        </w:tc>
        <w:tc>
          <w:tcPr>
            <w:tcW w:w="4360" w:type="dxa"/>
          </w:tcPr>
          <w:p w14:paraId="665418B1" w14:textId="758CB1CD" w:rsidR="00372041" w:rsidRPr="00F41874" w:rsidRDefault="00372041" w:rsidP="00976E45">
            <w:r>
              <w:t>Quark-Gluon Plasma</w:t>
            </w:r>
          </w:p>
        </w:tc>
      </w:tr>
      <w:tr w:rsidR="00372041" w:rsidRPr="00F41874" w14:paraId="3384A3C5" w14:textId="77777777" w:rsidTr="00974BAF">
        <w:tc>
          <w:tcPr>
            <w:tcW w:w="4360" w:type="dxa"/>
          </w:tcPr>
          <w:p w14:paraId="4D4341B4" w14:textId="01F19558" w:rsidR="00372041" w:rsidRPr="00372041" w:rsidRDefault="00372041" w:rsidP="00976E45">
            <w:r w:rsidRPr="00372041">
              <w:t>ML</w:t>
            </w:r>
          </w:p>
        </w:tc>
        <w:tc>
          <w:tcPr>
            <w:tcW w:w="4360" w:type="dxa"/>
          </w:tcPr>
          <w:p w14:paraId="283C7C98" w14:textId="071E0977" w:rsidR="00372041" w:rsidRPr="00F41874" w:rsidRDefault="00372041" w:rsidP="00976E45">
            <w:r>
              <w:t>Machine Learning</w:t>
            </w:r>
          </w:p>
        </w:tc>
      </w:tr>
      <w:tr w:rsidR="00372041" w:rsidRPr="00F41874" w14:paraId="349A1686" w14:textId="77777777" w:rsidTr="00974BAF">
        <w:tc>
          <w:tcPr>
            <w:tcW w:w="4360" w:type="dxa"/>
          </w:tcPr>
          <w:p w14:paraId="0482451F" w14:textId="138FA50A" w:rsidR="00372041" w:rsidRPr="00372041" w:rsidRDefault="00372041" w:rsidP="00976E45">
            <w:proofErr w:type="spellStart"/>
            <w:r w:rsidRPr="00372041">
              <w:t>Pb-Pb</w:t>
            </w:r>
            <w:proofErr w:type="spellEnd"/>
          </w:p>
        </w:tc>
        <w:tc>
          <w:tcPr>
            <w:tcW w:w="4360" w:type="dxa"/>
          </w:tcPr>
          <w:p w14:paraId="14A26219" w14:textId="073CBA07" w:rsidR="00372041" w:rsidRPr="00F41874" w:rsidRDefault="00372041" w:rsidP="00976E45">
            <w:r>
              <w:t>Lead-Lead Collisions</w:t>
            </w:r>
          </w:p>
        </w:tc>
      </w:tr>
      <w:tr w:rsidR="00372041" w:rsidRPr="00F41874" w14:paraId="7B81DD5C" w14:textId="77777777" w:rsidTr="00974BAF">
        <w:tc>
          <w:tcPr>
            <w:tcW w:w="4360" w:type="dxa"/>
          </w:tcPr>
          <w:p w14:paraId="165EEA6C" w14:textId="70FF63F0" w:rsidR="00372041" w:rsidRPr="00372041" w:rsidRDefault="0011017B" w:rsidP="00976E45">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976E45">
            <w:r>
              <w:t>Electron</w:t>
            </w:r>
          </w:p>
        </w:tc>
      </w:tr>
      <w:tr w:rsidR="00372041" w:rsidRPr="00F41874" w14:paraId="652546C0" w14:textId="77777777" w:rsidTr="00974BAF">
        <w:tc>
          <w:tcPr>
            <w:tcW w:w="4360" w:type="dxa"/>
          </w:tcPr>
          <w:p w14:paraId="4015FC85" w14:textId="62A11EB2" w:rsidR="00372041" w:rsidRPr="00372041" w:rsidRDefault="00372041" w:rsidP="00976E45">
            <m:oMathPara>
              <m:oMath>
                <m:r>
                  <m:rPr>
                    <m:sty m:val="bi"/>
                  </m:rPr>
                  <w:rPr>
                    <w:rFonts w:ascii="Cambria Math" w:hAnsi="Cambria Math"/>
                  </w:rPr>
                  <m:t>π</m:t>
                </m:r>
              </m:oMath>
            </m:oMathPara>
          </w:p>
        </w:tc>
        <w:tc>
          <w:tcPr>
            <w:tcW w:w="4360" w:type="dxa"/>
          </w:tcPr>
          <w:p w14:paraId="26855BF3" w14:textId="174EFEA0" w:rsidR="00372041" w:rsidRPr="00F41874" w:rsidRDefault="00372041" w:rsidP="00976E45">
            <w:r>
              <w:t>Pion</w:t>
            </w:r>
          </w:p>
        </w:tc>
      </w:tr>
      <w:tr w:rsidR="00372041" w:rsidRPr="00F41874" w14:paraId="426199BB" w14:textId="77777777" w:rsidTr="00974BAF">
        <w:tc>
          <w:tcPr>
            <w:tcW w:w="4360" w:type="dxa"/>
          </w:tcPr>
          <w:p w14:paraId="62182CE8" w14:textId="27F9E0B8" w:rsidR="00372041" w:rsidRPr="00F41874" w:rsidRDefault="00585CC9" w:rsidP="00976E45">
            <w:r>
              <w:t>QED</w:t>
            </w:r>
          </w:p>
        </w:tc>
        <w:tc>
          <w:tcPr>
            <w:tcW w:w="4360" w:type="dxa"/>
          </w:tcPr>
          <w:p w14:paraId="547FB578" w14:textId="58BD4DC7" w:rsidR="00372041" w:rsidRPr="00F41874" w:rsidRDefault="00585CC9" w:rsidP="00976E45">
            <w:r>
              <w:t>Quantum Electrodynamics</w:t>
            </w:r>
          </w:p>
        </w:tc>
      </w:tr>
      <w:tr w:rsidR="00B4218F" w:rsidRPr="00F41874" w14:paraId="39EC19BF" w14:textId="77777777" w:rsidTr="00974BAF">
        <w:tc>
          <w:tcPr>
            <w:tcW w:w="4360" w:type="dxa"/>
          </w:tcPr>
          <w:p w14:paraId="33B3064A" w14:textId="1039E7C1" w:rsidR="00B4218F" w:rsidRPr="0042250F" w:rsidRDefault="0042250F" w:rsidP="00976E45">
            <w:r>
              <w:t>p</w:t>
            </w:r>
          </w:p>
        </w:tc>
        <w:tc>
          <w:tcPr>
            <w:tcW w:w="4360" w:type="dxa"/>
          </w:tcPr>
          <w:p w14:paraId="7605070B" w14:textId="06AE0657" w:rsidR="00B4218F" w:rsidRDefault="0042250F" w:rsidP="00976E45">
            <w:r>
              <w:t>Proton</w:t>
            </w:r>
          </w:p>
        </w:tc>
      </w:tr>
      <w:tr w:rsidR="00B4218F" w:rsidRPr="00F41874" w14:paraId="5D0AD63D" w14:textId="77777777" w:rsidTr="00974BAF">
        <w:tc>
          <w:tcPr>
            <w:tcW w:w="4360" w:type="dxa"/>
          </w:tcPr>
          <w:p w14:paraId="4381CDE9" w14:textId="30A928C8" w:rsidR="00B4218F" w:rsidRPr="0042250F" w:rsidRDefault="0042250F" w:rsidP="00976E45">
            <w:r>
              <w:t>n</w:t>
            </w:r>
          </w:p>
        </w:tc>
        <w:tc>
          <w:tcPr>
            <w:tcW w:w="4360" w:type="dxa"/>
          </w:tcPr>
          <w:p w14:paraId="65C54C3E" w14:textId="0D903A8D" w:rsidR="00B4218F" w:rsidRDefault="0042250F" w:rsidP="00976E45">
            <w:r>
              <w:t>Neutron</w:t>
            </w:r>
          </w:p>
        </w:tc>
      </w:tr>
      <w:tr w:rsidR="00B4218F" w:rsidRPr="00F41874" w14:paraId="566EA7C8" w14:textId="77777777" w:rsidTr="00974BAF">
        <w:tc>
          <w:tcPr>
            <w:tcW w:w="4360" w:type="dxa"/>
          </w:tcPr>
          <w:p w14:paraId="395E20A0" w14:textId="096F1764" w:rsidR="00B4218F" w:rsidRDefault="0011017B" w:rsidP="00976E45">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976E45">
            <w:r>
              <w:t>Electron Neutrino</w:t>
            </w:r>
          </w:p>
        </w:tc>
      </w:tr>
      <w:tr w:rsidR="00B4218F" w:rsidRPr="00F41874" w14:paraId="0D3F602B" w14:textId="77777777" w:rsidTr="00974BAF">
        <w:tc>
          <w:tcPr>
            <w:tcW w:w="4360" w:type="dxa"/>
          </w:tcPr>
          <w:p w14:paraId="4DF427CF" w14:textId="77777777" w:rsidR="00B4218F" w:rsidRDefault="00B4218F" w:rsidP="00976E45"/>
        </w:tc>
        <w:tc>
          <w:tcPr>
            <w:tcW w:w="4360" w:type="dxa"/>
          </w:tcPr>
          <w:p w14:paraId="2AA81521" w14:textId="77777777" w:rsidR="00B4218F" w:rsidRDefault="00B4218F" w:rsidP="00976E45"/>
        </w:tc>
      </w:tr>
      <w:tr w:rsidR="00B4218F" w:rsidRPr="00F41874" w14:paraId="43CAACDD" w14:textId="77777777" w:rsidTr="00974BAF">
        <w:tc>
          <w:tcPr>
            <w:tcW w:w="4360" w:type="dxa"/>
          </w:tcPr>
          <w:p w14:paraId="45755E48" w14:textId="77777777" w:rsidR="00B4218F" w:rsidRDefault="00B4218F" w:rsidP="00976E45"/>
        </w:tc>
        <w:tc>
          <w:tcPr>
            <w:tcW w:w="4360" w:type="dxa"/>
          </w:tcPr>
          <w:p w14:paraId="42AEB7B7" w14:textId="77777777" w:rsidR="00B4218F" w:rsidRDefault="00B4218F" w:rsidP="00976E45"/>
        </w:tc>
      </w:tr>
    </w:tbl>
    <w:p w14:paraId="7DF22998" w14:textId="4E067F8C" w:rsidR="00C0691B" w:rsidRDefault="00C0691B" w:rsidP="00976E45"/>
    <w:p w14:paraId="4E329E56" w14:textId="77777777" w:rsidR="00C0691B" w:rsidRDefault="00C0691B" w:rsidP="00976E45"/>
    <w:p w14:paraId="06F1154C" w14:textId="77777777" w:rsidR="00C0691B" w:rsidRDefault="00C0691B" w:rsidP="00976E45"/>
    <w:p w14:paraId="69CAC618" w14:textId="77777777" w:rsidR="00F67766" w:rsidRDefault="00F67766" w:rsidP="00976E45">
      <w:r>
        <w:br w:type="page"/>
      </w:r>
    </w:p>
    <w:p w14:paraId="231E7D7B" w14:textId="77777777" w:rsidR="00C0691B" w:rsidRDefault="00C0691B" w:rsidP="00241D70">
      <w:pPr>
        <w:pStyle w:val="Heading1-NoNumber"/>
        <w:spacing w:line="480" w:lineRule="auto"/>
      </w:pPr>
      <w:r>
        <w:lastRenderedPageBreak/>
        <w:t>List of Appendices</w:t>
      </w:r>
    </w:p>
    <w:p w14:paraId="429AABC0" w14:textId="0F725D6E" w:rsidR="00087CEE"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536352818" w:history="1">
        <w:r w:rsidR="00087CEE" w:rsidRPr="00E8794A">
          <w:rPr>
            <w:rStyle w:val="Hyperlink"/>
            <w:noProof/>
          </w:rPr>
          <w:t>Appendix A: Plotting the Bethe-Bloch Equation</w:t>
        </w:r>
        <w:r w:rsidR="00087CEE">
          <w:rPr>
            <w:noProof/>
            <w:webHidden/>
          </w:rPr>
          <w:tab/>
        </w:r>
        <w:r w:rsidR="00087CEE">
          <w:rPr>
            <w:noProof/>
            <w:webHidden/>
          </w:rPr>
          <w:fldChar w:fldCharType="begin"/>
        </w:r>
        <w:r w:rsidR="00087CEE">
          <w:rPr>
            <w:noProof/>
            <w:webHidden/>
          </w:rPr>
          <w:instrText xml:space="preserve"> PAGEREF _Toc536352818 \h </w:instrText>
        </w:r>
        <w:r w:rsidR="00087CEE">
          <w:rPr>
            <w:noProof/>
            <w:webHidden/>
          </w:rPr>
        </w:r>
        <w:r w:rsidR="00087CEE">
          <w:rPr>
            <w:noProof/>
            <w:webHidden/>
          </w:rPr>
          <w:fldChar w:fldCharType="separate"/>
        </w:r>
        <w:r w:rsidR="00087CEE">
          <w:rPr>
            <w:noProof/>
            <w:webHidden/>
          </w:rPr>
          <w:t>45</w:t>
        </w:r>
        <w:r w:rsidR="00087CEE">
          <w:rPr>
            <w:noProof/>
            <w:webHidden/>
          </w:rPr>
          <w:fldChar w:fldCharType="end"/>
        </w:r>
      </w:hyperlink>
    </w:p>
    <w:p w14:paraId="42BBCCFA" w14:textId="5F90F510"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19" w:history="1">
        <w:r w:rsidRPr="00E8794A">
          <w:rPr>
            <w:rStyle w:val="Hyperlink"/>
            <w:noProof/>
          </w:rPr>
          <w:t>Appendix B: Plotting Binary Cross-Entropy</w:t>
        </w:r>
        <w:r>
          <w:rPr>
            <w:noProof/>
            <w:webHidden/>
          </w:rPr>
          <w:tab/>
        </w:r>
        <w:r>
          <w:rPr>
            <w:noProof/>
            <w:webHidden/>
          </w:rPr>
          <w:fldChar w:fldCharType="begin"/>
        </w:r>
        <w:r>
          <w:rPr>
            <w:noProof/>
            <w:webHidden/>
          </w:rPr>
          <w:instrText xml:space="preserve"> PAGEREF _Toc536352819 \h </w:instrText>
        </w:r>
        <w:r>
          <w:rPr>
            <w:noProof/>
            <w:webHidden/>
          </w:rPr>
        </w:r>
        <w:r>
          <w:rPr>
            <w:noProof/>
            <w:webHidden/>
          </w:rPr>
          <w:fldChar w:fldCharType="separate"/>
        </w:r>
        <w:r>
          <w:rPr>
            <w:noProof/>
            <w:webHidden/>
          </w:rPr>
          <w:t>52</w:t>
        </w:r>
        <w:r>
          <w:rPr>
            <w:noProof/>
            <w:webHidden/>
          </w:rPr>
          <w:fldChar w:fldCharType="end"/>
        </w:r>
      </w:hyperlink>
    </w:p>
    <w:p w14:paraId="71D499F2" w14:textId="2A0951FA" w:rsidR="00C0691B" w:rsidRDefault="00282D7C" w:rsidP="00976E45">
      <w:r>
        <w:fldChar w:fldCharType="end"/>
      </w:r>
    </w:p>
    <w:p w14:paraId="0422C4AA" w14:textId="77777777" w:rsidR="00C0691B" w:rsidRDefault="00C0691B" w:rsidP="00976E45"/>
    <w:p w14:paraId="44DF6907" w14:textId="77777777" w:rsidR="00C0691B" w:rsidRDefault="00C0691B" w:rsidP="00976E45"/>
    <w:p w14:paraId="49CCFF05" w14:textId="77777777" w:rsidR="00F67766" w:rsidRDefault="00F67766" w:rsidP="00976E45">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536352767"/>
      <w:r w:rsidRPr="000A198C">
        <w:lastRenderedPageBreak/>
        <w:t>Introduction</w:t>
      </w:r>
      <w:bookmarkEnd w:id="0"/>
      <w:bookmarkEnd w:id="1"/>
      <w:bookmarkEnd w:id="2"/>
      <w:bookmarkEnd w:id="3"/>
      <w:bookmarkEnd w:id="4"/>
      <w:bookmarkEnd w:id="5"/>
      <w:bookmarkEnd w:id="6"/>
    </w:p>
    <w:p w14:paraId="38F2FBA9" w14:textId="77777777" w:rsidR="00D01177" w:rsidRDefault="00D01177" w:rsidP="00976E45">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536352768"/>
      <w:r>
        <w:lastRenderedPageBreak/>
        <w:t>Background</w:t>
      </w:r>
      <w:bookmarkEnd w:id="7"/>
    </w:p>
    <w:p w14:paraId="40901DF6" w14:textId="77777777" w:rsidR="00976AD1" w:rsidRDefault="00976AD1" w:rsidP="00976E45"/>
    <w:p w14:paraId="1857E2F1" w14:textId="420BD6B0" w:rsidR="00294055" w:rsidRDefault="00976AD1" w:rsidP="00976E45">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976E45"/>
    <w:p w14:paraId="0E605263" w14:textId="4B708F8C" w:rsidR="000C0BAA" w:rsidRDefault="00294055" w:rsidP="00976E45">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w:t>
      </w:r>
      <w:proofErr w:type="spellStart"/>
      <w:r w:rsidR="009952BF">
        <w:t>Pb-Pb</w:t>
      </w:r>
      <w:proofErr w:type="spellEnd"/>
      <w:r w:rsidR="009952BF">
        <w:t>) heavy ion collisions.</w:t>
      </w:r>
      <w:r w:rsidR="000C0BAA">
        <w:br w:type="page"/>
      </w:r>
    </w:p>
    <w:p w14:paraId="68AD5A27" w14:textId="305AFD06" w:rsidR="000C0BAA" w:rsidRDefault="000C0BAA" w:rsidP="00241D70">
      <w:pPr>
        <w:pStyle w:val="Heading2"/>
        <w:spacing w:line="480" w:lineRule="auto"/>
      </w:pPr>
      <w:bookmarkStart w:id="8" w:name="_Toc536352769"/>
      <w:r>
        <w:lastRenderedPageBreak/>
        <w:t>Aims &amp; Goals</w:t>
      </w:r>
      <w:bookmarkEnd w:id="8"/>
    </w:p>
    <w:p w14:paraId="248C0F6A" w14:textId="77777777" w:rsidR="000C0BAA" w:rsidRDefault="000C0BAA" w:rsidP="00976E45">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536352770"/>
      <w:r>
        <w:lastRenderedPageBreak/>
        <w:t xml:space="preserve">Summary of Work Done </w:t>
      </w:r>
      <w:r w:rsidR="0064112F">
        <w:t>&amp;</w:t>
      </w:r>
      <w:r>
        <w:t xml:space="preserve"> Major Findings</w:t>
      </w:r>
      <w:bookmarkEnd w:id="9"/>
    </w:p>
    <w:p w14:paraId="1B514001" w14:textId="77777777" w:rsidR="0064112F" w:rsidRDefault="0064112F" w:rsidP="00976E45">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536352771"/>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976E45">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536352772"/>
      <w:r w:rsidRPr="000A198C">
        <w:lastRenderedPageBreak/>
        <w:t>High Energy Physics</w:t>
      </w:r>
      <w:r w:rsidR="001512C1">
        <w:t xml:space="preserve"> &amp; The CERN Experiment</w:t>
      </w:r>
      <w:bookmarkEnd w:id="11"/>
    </w:p>
    <w:p w14:paraId="7BD8F163" w14:textId="77777777" w:rsidR="001512C1" w:rsidRDefault="001512C1" w:rsidP="00976E45">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536352773"/>
      <w:r>
        <w:lastRenderedPageBreak/>
        <w:t>A Brief History</w:t>
      </w:r>
      <w:r w:rsidR="00F26658">
        <w:t xml:space="preserve"> of</w:t>
      </w:r>
      <w:r>
        <w:t xml:space="preserve"> Atomic Theory</w:t>
      </w:r>
      <w:bookmarkEnd w:id="12"/>
    </w:p>
    <w:p w14:paraId="3D8AB4C8" w14:textId="77777777" w:rsidR="005D4CF6" w:rsidRPr="005D4CF6" w:rsidRDefault="005D4CF6" w:rsidP="00976E45"/>
    <w:p w14:paraId="4A831DCA" w14:textId="4F890F44" w:rsidR="00C8378C" w:rsidRDefault="00C8378C" w:rsidP="00976E45">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976E45"/>
    <w:p w14:paraId="5F726A23" w14:textId="77777777" w:rsidR="00C8378C" w:rsidRDefault="00B12925" w:rsidP="00976E45">
      <w:r>
        <w:t>In 1803, Dalton refined this model to state that these indivisible atoms can have distinguishing chemical and physical traits and that they combine to form chemical compounds.</w:t>
      </w:r>
    </w:p>
    <w:p w14:paraId="7F89D5EB" w14:textId="77777777" w:rsidR="00C8378C" w:rsidRDefault="00C8378C" w:rsidP="00976E45"/>
    <w:p w14:paraId="7D3EF1A2" w14:textId="37A0132B" w:rsidR="00C8378C" w:rsidRDefault="00B12925" w:rsidP="00976E45">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976E45"/>
    <w:p w14:paraId="3902C60D" w14:textId="7831E925" w:rsidR="00C8378C" w:rsidRDefault="00B12925" w:rsidP="00976E45">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976E45"/>
    <w:p w14:paraId="6288A328" w14:textId="77777777" w:rsidR="00C8378C" w:rsidRDefault="008471B3" w:rsidP="00976E45">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976E45"/>
    <w:p w14:paraId="4A455296" w14:textId="77777777" w:rsidR="00C8378C" w:rsidRDefault="008471B3" w:rsidP="00976E45">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976E45"/>
    <w:p w14:paraId="0AB31009" w14:textId="2A1D22A5" w:rsidR="008471B3" w:rsidRDefault="008471B3" w:rsidP="00976E45">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 xml:space="preserve">second law, which stated that all atoms of a specific element were identical, and resulted in the concept of isotopes (atoms with the same number of protons, but differing numbers of neutrons). In the same year, </w:t>
      </w:r>
      <w:proofErr w:type="spellStart"/>
      <w:r w:rsidR="00C8378C">
        <w:t>Cockroft</w:t>
      </w:r>
      <w:proofErr w:type="spellEnd"/>
      <w:r w:rsidR="00C8378C">
        <w:t xml:space="preserve"> and Walton split the atom for the first time, by bombarding Lithium atoms with electrons, splitting them into two Helium particles.</w:t>
      </w:r>
    </w:p>
    <w:p w14:paraId="3AC6DF18" w14:textId="551ED9B2" w:rsidR="0098432A" w:rsidRDefault="0098432A" w:rsidP="00976E45"/>
    <w:p w14:paraId="1B926F49" w14:textId="507D5F01" w:rsidR="0098432A" w:rsidRPr="00B12925" w:rsidRDefault="0098432A" w:rsidP="00976E45">
      <w:r>
        <w:t>The 1950s brought about a new era</w:t>
      </w:r>
      <w:r w:rsidR="008D7A0F">
        <w:t xml:space="preserve"> in nuclear physics</w:t>
      </w:r>
      <w:r>
        <w:t xml:space="preserve">, in which particle </w:t>
      </w:r>
      <w:r w:rsidR="008D7A0F">
        <w:t xml:space="preserve">accelerators with collision energies of a few hundreds of </w:t>
      </w:r>
      <w:proofErr w:type="spellStart"/>
      <w:r w:rsidR="008D7A0F">
        <w:t>MeVs</w:t>
      </w:r>
      <w:proofErr w:type="spellEnd"/>
      <w:r w:rsidR="008D7A0F">
        <w:t xml:space="preserve">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536352774"/>
      <w:r>
        <w:t>The Standard Model of Particle Physics</w:t>
      </w:r>
      <w:bookmarkEnd w:id="13"/>
    </w:p>
    <w:p w14:paraId="3670897E" w14:textId="77777777" w:rsidR="00AA1EA5" w:rsidRPr="00AA1EA5" w:rsidRDefault="00AA1EA5" w:rsidP="00976E45"/>
    <w:p w14:paraId="60EA10AA" w14:textId="7F50B03C" w:rsidR="00C05360" w:rsidRDefault="00AA1EA5" w:rsidP="00241D70">
      <w:pPr>
        <w:pStyle w:val="Heading3"/>
        <w:spacing w:line="480" w:lineRule="auto"/>
      </w:pPr>
      <w:bookmarkStart w:id="14" w:name="_Toc536352775"/>
      <w:r>
        <w:lastRenderedPageBreak/>
        <w:t>Introduction</w:t>
      </w:r>
      <w:bookmarkEnd w:id="14"/>
    </w:p>
    <w:p w14:paraId="38DB076D" w14:textId="77777777" w:rsidR="00AA1EA5" w:rsidRPr="00AA1EA5" w:rsidRDefault="00AA1EA5" w:rsidP="00976E45"/>
    <w:p w14:paraId="47A9F8D5" w14:textId="7F8894EC" w:rsidR="00C34125" w:rsidRDefault="00C05360" w:rsidP="00976E45">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087CEE">
            <w:rPr>
              <w:noProof/>
              <w:lang w:val="en-US"/>
            </w:rPr>
            <w:t>(1)</w:t>
          </w:r>
          <w:r w:rsidR="00C85BC5">
            <w:fldChar w:fldCharType="end"/>
          </w:r>
        </w:sdtContent>
      </w:sdt>
      <w:r w:rsidR="004C44CE">
        <w:t>.</w:t>
      </w:r>
    </w:p>
    <w:p w14:paraId="34C06BE1" w14:textId="77777777" w:rsidR="00C34125" w:rsidRDefault="00C34125" w:rsidP="00976E45"/>
    <w:p w14:paraId="4EFF2C69" w14:textId="5A481543" w:rsidR="00296CF3" w:rsidRDefault="00554F48" w:rsidP="00976E45">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79364E">
        <w:t>.</w:t>
      </w:r>
    </w:p>
    <w:p w14:paraId="2F8ABCF6" w14:textId="77777777" w:rsidR="00296CF3" w:rsidRDefault="00296CF3" w:rsidP="00976E45"/>
    <w:p w14:paraId="276ADCB4" w14:textId="50E05EE1" w:rsidR="00706963" w:rsidRDefault="00296CF3" w:rsidP="00976E45">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5D5BE0">
        <w:t>.</w:t>
      </w:r>
    </w:p>
    <w:p w14:paraId="610486C2" w14:textId="6EC3F639" w:rsidR="002577E1" w:rsidRDefault="002577E1" w:rsidP="00976E45"/>
    <w:p w14:paraId="69B07A31" w14:textId="3A03F799" w:rsidR="00706963" w:rsidRDefault="002577E1" w:rsidP="00976E45">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Toc536352776"/>
      <w:r>
        <w:t>The Fundamental Particles</w:t>
      </w:r>
      <w:bookmarkEnd w:id="15"/>
    </w:p>
    <w:p w14:paraId="634A6E7A" w14:textId="77777777" w:rsidR="00063A73" w:rsidRPr="00063A73" w:rsidRDefault="00063A73" w:rsidP="00976E45"/>
    <w:p w14:paraId="79D8D692" w14:textId="27A9CE35" w:rsidR="0034307A" w:rsidRDefault="00706963" w:rsidP="00976E45">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w:t>
      </w:r>
      <w:proofErr w:type="spellStart"/>
      <w:r w:rsidR="0034307A">
        <w:t>uud</w:t>
      </w:r>
      <w:proofErr w:type="spellEnd"/>
      <w:r w:rsidR="0034307A">
        <w:t>)</w:t>
      </w:r>
      <w:r w:rsidR="00974BAF">
        <w:t>, whereas neutrons consist of two down-quarks and an up-quark</w:t>
      </w:r>
      <w:r w:rsidR="0034307A">
        <w:t xml:space="preserve"> n(</w:t>
      </w:r>
      <w:proofErr w:type="spellStart"/>
      <w:r w:rsidR="0034307A">
        <w:t>ddu</w:t>
      </w:r>
      <w:proofErr w:type="spellEnd"/>
      <w:r w:rsidR="0034307A">
        <w:t>)</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974BAF">
        <w:t>.</w:t>
      </w:r>
    </w:p>
    <w:p w14:paraId="749A12FE" w14:textId="77777777" w:rsidR="00CA3906" w:rsidRDefault="00CA3906" w:rsidP="00976E45"/>
    <w:p w14:paraId="65A24BE9" w14:textId="09150BE4" w:rsidR="00760D02" w:rsidRDefault="0034307A" w:rsidP="00976E45">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t>.</w:t>
      </w:r>
    </w:p>
    <w:p w14:paraId="220A765F" w14:textId="77777777" w:rsidR="00760D02" w:rsidRDefault="00760D02" w:rsidP="00976E45"/>
    <w:p w14:paraId="41E649F0" w14:textId="72488BDA" w:rsidR="00853758" w:rsidRDefault="00760D02" w:rsidP="00976E45">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(1)</w:t>
          </w:r>
          <w:r w:rsidR="00CA3906">
            <w:fldChar w:fldCharType="end"/>
          </w:r>
        </w:sdtContent>
      </w:sdt>
      <w:r w:rsidR="00853758">
        <w:t>.</w:t>
      </w:r>
    </w:p>
    <w:p w14:paraId="2B76C4FF" w14:textId="77777777" w:rsidR="00853758" w:rsidRDefault="00853758" w:rsidP="00976E45"/>
    <w:p w14:paraId="6E128900" w14:textId="4A1A1295" w:rsidR="00853758" w:rsidRDefault="00853758" w:rsidP="00976E45">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(1)</w:t>
          </w:r>
          <w:r w:rsidR="00CA3906">
            <w:fldChar w:fldCharType="end"/>
          </w:r>
        </w:sdtContent>
      </w:sdt>
      <w:r>
        <w:t>:</w:t>
      </w:r>
    </w:p>
    <w:p w14:paraId="00965CE6" w14:textId="113C4B51" w:rsidR="00221373" w:rsidRDefault="00221373" w:rsidP="00976E45">
      <w:pPr>
        <w:pStyle w:val="Caption"/>
      </w:pPr>
      <w:bookmarkStart w:id="16" w:name="_Toc536352811"/>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087CEE">
        <w:rPr>
          <w:noProof/>
        </w:rPr>
        <w:t>1</w:t>
      </w:r>
      <w:r w:rsidR="00FB64A7">
        <w:rPr>
          <w:noProof/>
        </w:rPr>
        <w:fldChar w:fldCharType="end"/>
      </w:r>
      <w:r>
        <w:t>: The twelve fundamental fermions.</w:t>
      </w:r>
      <w:bookmarkEnd w:id="16"/>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976E45">
            <w:r>
              <w:t>Leptons</w:t>
            </w:r>
          </w:p>
        </w:tc>
        <w:tc>
          <w:tcPr>
            <w:tcW w:w="3817" w:type="dxa"/>
            <w:gridSpan w:val="3"/>
          </w:tcPr>
          <w:p w14:paraId="12D60E19" w14:textId="1612FDC8" w:rsidR="00853758" w:rsidRDefault="00853758" w:rsidP="00976E45">
            <w:r>
              <w:t>Quarks</w:t>
            </w:r>
          </w:p>
        </w:tc>
      </w:tr>
      <w:tr w:rsidR="008A52C2" w14:paraId="410B00D1" w14:textId="77777777" w:rsidTr="00221373">
        <w:tc>
          <w:tcPr>
            <w:tcW w:w="1357" w:type="dxa"/>
          </w:tcPr>
          <w:p w14:paraId="247D327D" w14:textId="77777777" w:rsidR="008A52C2" w:rsidRDefault="008A52C2" w:rsidP="00976E45"/>
        </w:tc>
        <w:tc>
          <w:tcPr>
            <w:tcW w:w="1709" w:type="dxa"/>
          </w:tcPr>
          <w:p w14:paraId="72069955" w14:textId="33535E06" w:rsidR="008A52C2" w:rsidRDefault="008A52C2" w:rsidP="00976E45">
            <w:r>
              <w:t>Particle</w:t>
            </w:r>
          </w:p>
        </w:tc>
        <w:tc>
          <w:tcPr>
            <w:tcW w:w="561" w:type="dxa"/>
          </w:tcPr>
          <w:p w14:paraId="02354D5D" w14:textId="30CB686A" w:rsidR="008A52C2" w:rsidRDefault="008A52C2" w:rsidP="00976E45">
            <w:r>
              <w:t>Q</w:t>
            </w:r>
          </w:p>
        </w:tc>
        <w:tc>
          <w:tcPr>
            <w:tcW w:w="1276" w:type="dxa"/>
          </w:tcPr>
          <w:p w14:paraId="51E5A973" w14:textId="4FE13B20" w:rsidR="008A52C2" w:rsidRDefault="008A52C2" w:rsidP="00976E45">
            <w:r>
              <w:t>Mass/GeV</w:t>
            </w:r>
          </w:p>
        </w:tc>
        <w:tc>
          <w:tcPr>
            <w:tcW w:w="1817" w:type="dxa"/>
          </w:tcPr>
          <w:p w14:paraId="5CDF983D" w14:textId="3CFB651E" w:rsidR="008A52C2" w:rsidRDefault="008A52C2" w:rsidP="00976E45">
            <w:r>
              <w:t>Particle</w:t>
            </w:r>
          </w:p>
        </w:tc>
        <w:tc>
          <w:tcPr>
            <w:tcW w:w="733" w:type="dxa"/>
          </w:tcPr>
          <w:p w14:paraId="08E03CE5" w14:textId="425D45A9" w:rsidR="008A52C2" w:rsidRDefault="008A52C2" w:rsidP="00976E45">
            <w:r>
              <w:t>Q</w:t>
            </w:r>
          </w:p>
        </w:tc>
        <w:tc>
          <w:tcPr>
            <w:tcW w:w="1267" w:type="dxa"/>
          </w:tcPr>
          <w:p w14:paraId="1D8CE3C7" w14:textId="21237996" w:rsidR="008A52C2" w:rsidRDefault="008A52C2" w:rsidP="00976E45">
            <w:r>
              <w:t>Mass/GeV</w:t>
            </w:r>
          </w:p>
        </w:tc>
      </w:tr>
      <w:tr w:rsidR="008A52C2" w14:paraId="5E12021C" w14:textId="77777777" w:rsidTr="00221373">
        <w:tc>
          <w:tcPr>
            <w:tcW w:w="1357" w:type="dxa"/>
            <w:vMerge w:val="restart"/>
          </w:tcPr>
          <w:p w14:paraId="5E2B1C41" w14:textId="14FD64C2" w:rsidR="008A52C2" w:rsidRDefault="008A52C2" w:rsidP="00976E45">
            <w:r>
              <w:t>First Generation</w:t>
            </w:r>
          </w:p>
        </w:tc>
        <w:tc>
          <w:tcPr>
            <w:tcW w:w="1709" w:type="dxa"/>
          </w:tcPr>
          <w:p w14:paraId="36E7CAA5" w14:textId="013E5424" w:rsidR="008A52C2" w:rsidRDefault="008A52C2" w:rsidP="00976E45">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976E45">
            <w:r>
              <w:t>-1</w:t>
            </w:r>
          </w:p>
        </w:tc>
        <w:tc>
          <w:tcPr>
            <w:tcW w:w="1276" w:type="dxa"/>
          </w:tcPr>
          <w:p w14:paraId="7F0D5C74" w14:textId="6E098860" w:rsidR="008A52C2" w:rsidRDefault="005F6455" w:rsidP="00976E45">
            <w:r>
              <w:t>0.005</w:t>
            </w:r>
          </w:p>
        </w:tc>
        <w:tc>
          <w:tcPr>
            <w:tcW w:w="1817" w:type="dxa"/>
          </w:tcPr>
          <w:p w14:paraId="38022FC5" w14:textId="0A3361FE" w:rsidR="008A52C2" w:rsidRDefault="008A52C2" w:rsidP="00976E45">
            <w:r>
              <w:t>Down (d)</w:t>
            </w:r>
          </w:p>
        </w:tc>
        <w:tc>
          <w:tcPr>
            <w:tcW w:w="733" w:type="dxa"/>
          </w:tcPr>
          <w:p w14:paraId="46EF782D" w14:textId="7F12623D" w:rsidR="008A52C2" w:rsidRDefault="00221373" w:rsidP="00976E45">
            <w:r>
              <w:t>-1/3</w:t>
            </w:r>
          </w:p>
        </w:tc>
        <w:tc>
          <w:tcPr>
            <w:tcW w:w="1267" w:type="dxa"/>
          </w:tcPr>
          <w:p w14:paraId="6BE2277E" w14:textId="6AF033D3" w:rsidR="008A52C2" w:rsidRDefault="00221373" w:rsidP="00976E45">
            <w:r>
              <w:t>0.003</w:t>
            </w:r>
          </w:p>
        </w:tc>
      </w:tr>
      <w:tr w:rsidR="008A52C2" w14:paraId="5EB69226" w14:textId="77777777" w:rsidTr="00221373">
        <w:tc>
          <w:tcPr>
            <w:tcW w:w="1357" w:type="dxa"/>
            <w:vMerge/>
          </w:tcPr>
          <w:p w14:paraId="73E7D764" w14:textId="200EB155" w:rsidR="008A52C2" w:rsidRDefault="008A52C2" w:rsidP="00976E45"/>
        </w:tc>
        <w:tc>
          <w:tcPr>
            <w:tcW w:w="1709" w:type="dxa"/>
          </w:tcPr>
          <w:p w14:paraId="203F14C3" w14:textId="4F0A01FE"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976E45">
            <w:r>
              <w:t>0</w:t>
            </w:r>
          </w:p>
        </w:tc>
        <w:tc>
          <w:tcPr>
            <w:tcW w:w="1276" w:type="dxa"/>
          </w:tcPr>
          <w:p w14:paraId="020DE072" w14:textId="32D7581A" w:rsidR="008A52C2" w:rsidRDefault="005F6455"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976E45">
            <w:r>
              <w:t>Up (u)</w:t>
            </w:r>
          </w:p>
        </w:tc>
        <w:tc>
          <w:tcPr>
            <w:tcW w:w="733" w:type="dxa"/>
          </w:tcPr>
          <w:p w14:paraId="29F6B81D" w14:textId="18063C88" w:rsidR="008A52C2" w:rsidRDefault="00221373" w:rsidP="00976E45">
            <w:r>
              <w:t>+2/3</w:t>
            </w:r>
          </w:p>
        </w:tc>
        <w:tc>
          <w:tcPr>
            <w:tcW w:w="1267" w:type="dxa"/>
          </w:tcPr>
          <w:p w14:paraId="79020CEB" w14:textId="57CEDA03" w:rsidR="008A52C2" w:rsidRDefault="00221373" w:rsidP="00976E45">
            <w:r>
              <w:t>0.005</w:t>
            </w:r>
          </w:p>
        </w:tc>
      </w:tr>
      <w:tr w:rsidR="008A52C2" w14:paraId="6F768E5D" w14:textId="77777777" w:rsidTr="00221373">
        <w:tc>
          <w:tcPr>
            <w:tcW w:w="1357" w:type="dxa"/>
            <w:vMerge w:val="restart"/>
          </w:tcPr>
          <w:p w14:paraId="1D11A289" w14:textId="5F5B04FB" w:rsidR="008A52C2" w:rsidRDefault="008A52C2" w:rsidP="00976E45">
            <w:r>
              <w:t>Second Generation</w:t>
            </w:r>
          </w:p>
        </w:tc>
        <w:tc>
          <w:tcPr>
            <w:tcW w:w="1709" w:type="dxa"/>
          </w:tcPr>
          <w:p w14:paraId="4895165E" w14:textId="1D365EE9" w:rsidR="008A52C2" w:rsidRDefault="008A52C2" w:rsidP="00976E45">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976E45">
            <w:r>
              <w:t>-1</w:t>
            </w:r>
          </w:p>
        </w:tc>
        <w:tc>
          <w:tcPr>
            <w:tcW w:w="1276" w:type="dxa"/>
          </w:tcPr>
          <w:p w14:paraId="6EB2F2B2" w14:textId="36ED1C05" w:rsidR="008A52C2" w:rsidRDefault="00221373" w:rsidP="00976E45">
            <w:r>
              <w:t>0.106</w:t>
            </w:r>
          </w:p>
        </w:tc>
        <w:tc>
          <w:tcPr>
            <w:tcW w:w="1817" w:type="dxa"/>
          </w:tcPr>
          <w:p w14:paraId="70639EBD" w14:textId="18F0F7DC" w:rsidR="008A52C2" w:rsidRDefault="008A52C2" w:rsidP="00976E45">
            <w:r>
              <w:t>Strange (s)</w:t>
            </w:r>
          </w:p>
        </w:tc>
        <w:tc>
          <w:tcPr>
            <w:tcW w:w="733" w:type="dxa"/>
          </w:tcPr>
          <w:p w14:paraId="38CDAFCC" w14:textId="20545F03" w:rsidR="008A52C2" w:rsidRDefault="00221373" w:rsidP="00976E45">
            <w:r>
              <w:t>-1/3</w:t>
            </w:r>
          </w:p>
        </w:tc>
        <w:tc>
          <w:tcPr>
            <w:tcW w:w="1267" w:type="dxa"/>
          </w:tcPr>
          <w:p w14:paraId="45DDF7C1" w14:textId="3F7A518D" w:rsidR="008A52C2" w:rsidRDefault="00221373" w:rsidP="00976E45">
            <w:r>
              <w:t>0.1</w:t>
            </w:r>
          </w:p>
        </w:tc>
      </w:tr>
      <w:tr w:rsidR="008A52C2" w14:paraId="6AC7D1D6" w14:textId="77777777" w:rsidTr="00221373">
        <w:tc>
          <w:tcPr>
            <w:tcW w:w="1357" w:type="dxa"/>
            <w:vMerge/>
          </w:tcPr>
          <w:p w14:paraId="32406B2A" w14:textId="71785149" w:rsidR="008A52C2" w:rsidRDefault="008A52C2" w:rsidP="00976E45"/>
        </w:tc>
        <w:tc>
          <w:tcPr>
            <w:tcW w:w="1709" w:type="dxa"/>
          </w:tcPr>
          <w:p w14:paraId="6C5BFAF4" w14:textId="5014C0E9"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976E45">
            <w:r>
              <w:t>0</w:t>
            </w:r>
          </w:p>
        </w:tc>
        <w:tc>
          <w:tcPr>
            <w:tcW w:w="1276" w:type="dxa"/>
          </w:tcPr>
          <w:p w14:paraId="5732C2D7" w14:textId="2F6FBC2E"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976E45">
            <w:r>
              <w:t>Charm (c)</w:t>
            </w:r>
          </w:p>
        </w:tc>
        <w:tc>
          <w:tcPr>
            <w:tcW w:w="733" w:type="dxa"/>
          </w:tcPr>
          <w:p w14:paraId="62D03990" w14:textId="2F5103C3" w:rsidR="008A52C2" w:rsidRDefault="00221373" w:rsidP="00976E45">
            <w:r>
              <w:t>+2/3</w:t>
            </w:r>
          </w:p>
        </w:tc>
        <w:tc>
          <w:tcPr>
            <w:tcW w:w="1267" w:type="dxa"/>
          </w:tcPr>
          <w:p w14:paraId="693D2BD7" w14:textId="5A756EBE" w:rsidR="008A52C2" w:rsidRDefault="00221373" w:rsidP="00976E45">
            <w:r>
              <w:t>1.3</w:t>
            </w:r>
          </w:p>
        </w:tc>
      </w:tr>
      <w:tr w:rsidR="008A52C2" w14:paraId="5D90BC8B" w14:textId="77777777" w:rsidTr="00221373">
        <w:tc>
          <w:tcPr>
            <w:tcW w:w="1357" w:type="dxa"/>
            <w:vMerge w:val="restart"/>
          </w:tcPr>
          <w:p w14:paraId="0EC9ECD1" w14:textId="16106DD1" w:rsidR="008A52C2" w:rsidRDefault="008A52C2" w:rsidP="00976E45">
            <w:r>
              <w:t>Third Generation</w:t>
            </w:r>
          </w:p>
        </w:tc>
        <w:tc>
          <w:tcPr>
            <w:tcW w:w="1709" w:type="dxa"/>
          </w:tcPr>
          <w:p w14:paraId="738EBAF4" w14:textId="71B6D8B1" w:rsidR="008A52C2" w:rsidRDefault="008A52C2" w:rsidP="00976E45">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976E45">
            <w:r>
              <w:t>-1</w:t>
            </w:r>
          </w:p>
        </w:tc>
        <w:tc>
          <w:tcPr>
            <w:tcW w:w="1276" w:type="dxa"/>
          </w:tcPr>
          <w:p w14:paraId="38E4DF26" w14:textId="176BAF0B" w:rsidR="008A52C2" w:rsidRDefault="00221373" w:rsidP="00976E45">
            <w:r>
              <w:t>1.78</w:t>
            </w:r>
          </w:p>
        </w:tc>
        <w:tc>
          <w:tcPr>
            <w:tcW w:w="1817" w:type="dxa"/>
          </w:tcPr>
          <w:p w14:paraId="36084B0E" w14:textId="2CBE23BE" w:rsidR="008A52C2" w:rsidRDefault="008A52C2" w:rsidP="00976E45">
            <w:r>
              <w:t>Bottom (b)</w:t>
            </w:r>
          </w:p>
        </w:tc>
        <w:tc>
          <w:tcPr>
            <w:tcW w:w="733" w:type="dxa"/>
          </w:tcPr>
          <w:p w14:paraId="77342B67" w14:textId="5A5F2934" w:rsidR="008A52C2" w:rsidRDefault="00221373" w:rsidP="00976E45">
            <w:r>
              <w:t>-1/3</w:t>
            </w:r>
          </w:p>
        </w:tc>
        <w:tc>
          <w:tcPr>
            <w:tcW w:w="1267" w:type="dxa"/>
          </w:tcPr>
          <w:p w14:paraId="27720E06" w14:textId="6EC7149B" w:rsidR="008A52C2" w:rsidRDefault="00221373" w:rsidP="00976E45">
            <w:r>
              <w:t>4.5</w:t>
            </w:r>
          </w:p>
        </w:tc>
      </w:tr>
      <w:tr w:rsidR="008A52C2" w14:paraId="7E3BA55D" w14:textId="77777777" w:rsidTr="00221373">
        <w:tc>
          <w:tcPr>
            <w:tcW w:w="1357" w:type="dxa"/>
            <w:vMerge/>
          </w:tcPr>
          <w:p w14:paraId="149DFB76" w14:textId="77777777" w:rsidR="008A52C2" w:rsidRDefault="008A52C2" w:rsidP="00976E45"/>
        </w:tc>
        <w:tc>
          <w:tcPr>
            <w:tcW w:w="1709" w:type="dxa"/>
          </w:tcPr>
          <w:p w14:paraId="0BC4A4FA" w14:textId="7B3113F5" w:rsidR="008A52C2" w:rsidRDefault="008A52C2" w:rsidP="00976E45">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976E45">
            <w:r>
              <w:t>0</w:t>
            </w:r>
          </w:p>
        </w:tc>
        <w:tc>
          <w:tcPr>
            <w:tcW w:w="1276" w:type="dxa"/>
          </w:tcPr>
          <w:p w14:paraId="37310252" w14:textId="5B5CAF01" w:rsidR="008A52C2" w:rsidRDefault="00221373" w:rsidP="00976E45">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976E45">
            <w:r>
              <w:t>Top (t)</w:t>
            </w:r>
          </w:p>
        </w:tc>
        <w:tc>
          <w:tcPr>
            <w:tcW w:w="733" w:type="dxa"/>
          </w:tcPr>
          <w:p w14:paraId="578B9D09" w14:textId="1C238848" w:rsidR="008A52C2" w:rsidRDefault="00221373" w:rsidP="00976E45">
            <w:r>
              <w:t>+2/3</w:t>
            </w:r>
          </w:p>
        </w:tc>
        <w:tc>
          <w:tcPr>
            <w:tcW w:w="1267" w:type="dxa"/>
          </w:tcPr>
          <w:p w14:paraId="2214422E" w14:textId="704ED02A" w:rsidR="008A52C2" w:rsidRDefault="00221373" w:rsidP="00976E45">
            <w:r>
              <w:t>174</w:t>
            </w:r>
          </w:p>
        </w:tc>
      </w:tr>
    </w:tbl>
    <w:p w14:paraId="07A9E1E1" w14:textId="66F33111" w:rsidR="00853758" w:rsidRDefault="00853758" w:rsidP="00976E45"/>
    <w:p w14:paraId="1AAE430D" w14:textId="1A4E6AE7" w:rsidR="00250515" w:rsidRDefault="00250515" w:rsidP="00976E45">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(1)</w:t>
          </w:r>
          <w:r w:rsidR="00CA3906">
            <w:fldChar w:fldCharType="end"/>
          </w:r>
        </w:sdtContent>
      </w:sdt>
      <w:r w:rsidR="00C8096C">
        <w:t>.</w:t>
      </w:r>
    </w:p>
    <w:p w14:paraId="5880D6DF" w14:textId="423C1929" w:rsidR="00C8096C" w:rsidRDefault="00C8096C" w:rsidP="00976E45"/>
    <w:p w14:paraId="169E20C6" w14:textId="6CB04715" w:rsidR="00C8096C" w:rsidRDefault="00C8096C" w:rsidP="00976E45">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87CEE">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976E45"/>
    <w:p w14:paraId="3E91B3D2" w14:textId="02A353C6" w:rsidR="00F26658" w:rsidRDefault="00F26658" w:rsidP="00976E45">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B12211">
        <w:t xml:space="preserve">. </w:t>
      </w:r>
    </w:p>
    <w:p w14:paraId="216CA0FC" w14:textId="77777777" w:rsidR="00B12211" w:rsidRDefault="00B12211" w:rsidP="00976E45"/>
    <w:p w14:paraId="3640566F" w14:textId="1921330B" w:rsidR="00B12211" w:rsidRDefault="00B12211" w:rsidP="00976E45">
      <w:r>
        <w:t xml:space="preserve">The strong force confines </w:t>
      </w:r>
      <w:r w:rsidR="00493FB7">
        <w:t xml:space="preserve">quarks </w:t>
      </w:r>
      <w:r w:rsidR="00063A73">
        <w:t>to confined states within hadrons and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7" w:name="_Toc536352777"/>
      <w:r>
        <w:t>The Fundamental Forces</w:t>
      </w:r>
      <w:bookmarkEnd w:id="17"/>
    </w:p>
    <w:p w14:paraId="6C9E471F" w14:textId="77777777" w:rsidR="003A30A7" w:rsidRDefault="003A30A7" w:rsidP="00976E45"/>
    <w:p w14:paraId="6D86B7A2" w14:textId="0E5FFCEB" w:rsidR="00DE6104" w:rsidRDefault="00DE6104" w:rsidP="00976E45">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t>.</w:t>
      </w:r>
    </w:p>
    <w:p w14:paraId="56D2B9F1" w14:textId="77777777" w:rsidR="00DE6104" w:rsidRDefault="00DE6104" w:rsidP="00976E45"/>
    <w:p w14:paraId="30434B26" w14:textId="78A41743" w:rsidR="0002687A" w:rsidRDefault="00DE6104" w:rsidP="00976E45">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0F50A1">
        <w:t>.</w:t>
      </w:r>
    </w:p>
    <w:p w14:paraId="38188E30" w14:textId="77777777" w:rsidR="00AD78DD" w:rsidRDefault="00AD78DD" w:rsidP="00976E45"/>
    <w:p w14:paraId="681BE447" w14:textId="25221D61" w:rsidR="00DD6E14" w:rsidRDefault="00AD78DD" w:rsidP="00976E45">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0F7908">
        <w:t>.</w:t>
      </w:r>
    </w:p>
    <w:p w14:paraId="0FE59527" w14:textId="77777777" w:rsidR="00DD6E14" w:rsidRDefault="00DD6E14" w:rsidP="00976E45"/>
    <w:p w14:paraId="017952BB" w14:textId="277B4F27" w:rsidR="002623D8" w:rsidRDefault="00DD6E14" w:rsidP="00976E45">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0B68AC">
        <w:t>.</w:t>
      </w:r>
    </w:p>
    <w:p w14:paraId="7460122E" w14:textId="77777777" w:rsidR="002623D8" w:rsidRDefault="002623D8" w:rsidP="00976E45"/>
    <w:p w14:paraId="435A498B" w14:textId="535C6C27" w:rsidR="008D69F1" w:rsidRDefault="002623D8" w:rsidP="00241D70">
      <w:pPr>
        <w:pStyle w:val="Heading3"/>
        <w:spacing w:line="480" w:lineRule="auto"/>
      </w:pPr>
      <w:bookmarkStart w:id="18" w:name="_Toc536352778"/>
      <w:r>
        <w:t>The Higgs Boson</w:t>
      </w:r>
      <w:bookmarkEnd w:id="18"/>
    </w:p>
    <w:p w14:paraId="70185729" w14:textId="77777777" w:rsidR="00FB64A7" w:rsidRDefault="00FB64A7" w:rsidP="00976E45"/>
    <w:p w14:paraId="690BA616" w14:textId="1B11FFC7" w:rsidR="003503D0" w:rsidRDefault="00FB64A7" w:rsidP="00976E45">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87CEE">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976E45"/>
    <w:p w14:paraId="1BC692D5" w14:textId="5CE80C9E" w:rsidR="00A46272" w:rsidRDefault="003503D0" w:rsidP="00976E45">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087CEE">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976E45"/>
    <w:p w14:paraId="1BC77778" w14:textId="37D0FC8C" w:rsidR="002962C2" w:rsidRDefault="002962C2" w:rsidP="00976E45">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976E45"/>
    <w:p w14:paraId="22161A0C" w14:textId="701B4545" w:rsidR="001F453C" w:rsidRDefault="001F453C" w:rsidP="00976E45">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t>.</w:t>
      </w:r>
    </w:p>
    <w:p w14:paraId="297F301F" w14:textId="5941F0CF" w:rsidR="009831C8" w:rsidRDefault="009831C8" w:rsidP="00976E45"/>
    <w:p w14:paraId="51C022D2" w14:textId="22C2E105" w:rsidR="009831C8" w:rsidRDefault="009831C8" w:rsidP="00241D70">
      <w:pPr>
        <w:pStyle w:val="Heading2"/>
        <w:spacing w:line="480" w:lineRule="auto"/>
      </w:pPr>
      <w:bookmarkStart w:id="19" w:name="_Toc536352779"/>
      <w:r>
        <w:t>The Quark Gluon Plasma</w:t>
      </w:r>
      <w:bookmarkEnd w:id="19"/>
    </w:p>
    <w:p w14:paraId="22204F20" w14:textId="214AA5C8" w:rsidR="00344E58" w:rsidRDefault="00344E58" w:rsidP="00976E45"/>
    <w:p w14:paraId="47C6AAFE" w14:textId="77777777" w:rsidR="00344E58" w:rsidRPr="00344E58" w:rsidRDefault="00344E58" w:rsidP="00976E45"/>
    <w:p w14:paraId="4DAAB5D5" w14:textId="283D30B7" w:rsidR="001F453C" w:rsidRDefault="001F453C" w:rsidP="00241D70">
      <w:pPr>
        <w:pStyle w:val="Heading2"/>
        <w:spacing w:line="480" w:lineRule="auto"/>
      </w:pPr>
      <w:bookmarkStart w:id="20" w:name="_Toc536352780"/>
      <w:r>
        <w:t>Interactions of Particles with Matter</w:t>
      </w:r>
      <w:bookmarkEnd w:id="20"/>
    </w:p>
    <w:p w14:paraId="62DC3D1C" w14:textId="77777777" w:rsidR="001F453C" w:rsidRDefault="001F453C" w:rsidP="00976E45"/>
    <w:p w14:paraId="5857D21D" w14:textId="4C387F61" w:rsidR="000E3003" w:rsidRDefault="00BE6E33" w:rsidP="00976E45">
      <w:r>
        <w:t xml:space="preserve">In order to study </w:t>
      </w:r>
      <w:r w:rsidR="00C2110E">
        <w:t xml:space="preserve">subatomic particle, they need to be detected. Most particles produced during High Energy Physics Experiments are unstable and therefore decay within a </w:t>
      </w:r>
      <w:r w:rsidR="00C2110E">
        <w:lastRenderedPageBreak/>
        <w:t xml:space="preserve">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w:t>
      </w:r>
      <w:proofErr w:type="spellStart"/>
      <w:r w:rsidR="00C2110E">
        <w:t>ecaying</w:t>
      </w:r>
      <w:proofErr w:type="spellEnd"/>
      <w:r w:rsidR="00C2110E">
        <w:t xml:space="preserve">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3C6373">
        <w:t>.</w:t>
      </w:r>
    </w:p>
    <w:p w14:paraId="09B735A9" w14:textId="134E2A30" w:rsidR="00344E58" w:rsidRDefault="00344E58" w:rsidP="00241D70">
      <w:pPr>
        <w:pStyle w:val="Heading3"/>
        <w:spacing w:line="480" w:lineRule="auto"/>
      </w:pPr>
      <w:bookmarkStart w:id="21" w:name="_Toc536352781"/>
      <w:r>
        <w:t>The Bethe-Bloch Curve</w:t>
      </w:r>
      <w:bookmarkEnd w:id="21"/>
    </w:p>
    <w:p w14:paraId="038A5DE6" w14:textId="77777777" w:rsidR="007E6A30" w:rsidRDefault="007E6A30" w:rsidP="00976E45"/>
    <w:p w14:paraId="484FA265" w14:textId="54B90D6E" w:rsidR="002770F5" w:rsidRDefault="002770F5" w:rsidP="00976E45">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087CEE">
            <w:rPr>
              <w:noProof/>
              <w:lang w:val="en-US"/>
            </w:rPr>
            <w:t xml:space="preserve"> (1)</w:t>
          </w:r>
          <w:r w:rsidR="00CA3906">
            <w:fldChar w:fldCharType="end"/>
          </w:r>
        </w:sdtContent>
      </w:sdt>
      <w:r w:rsidR="00FB05AC">
        <w:t>:</w:t>
      </w:r>
    </w:p>
    <w:p w14:paraId="12537685" w14:textId="77777777" w:rsidR="00FB05AC" w:rsidRDefault="00FB05AC" w:rsidP="00976E45"/>
    <w:p w14:paraId="2CFEF5FC" w14:textId="40CF57FA" w:rsidR="00FB05AC" w:rsidRPr="00FB05AC" w:rsidRDefault="0011017B" w:rsidP="00976E45">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976E45"/>
    <w:p w14:paraId="055EA01D" w14:textId="37AA4419" w:rsidR="00FB05AC" w:rsidRDefault="00927881" w:rsidP="00976E45">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087CEE">
        <w:t xml:space="preserve">Figure </w:t>
      </w:r>
      <w:r w:rsidR="00087CEE">
        <w:rPr>
          <w:noProof/>
        </w:rPr>
        <w:t>1</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087CEE">
        <w:t xml:space="preserve">Figure </w:t>
      </w:r>
      <w:r w:rsidR="00087CEE">
        <w:rPr>
          <w:noProof/>
        </w:rPr>
        <w:t>2</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976E45">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50BD1484" w:rsidR="00020F29" w:rsidRDefault="00020F29" w:rsidP="00976E45">
      <w:pPr>
        <w:pStyle w:val="Caption"/>
      </w:pPr>
      <w:bookmarkStart w:id="22" w:name="_Ref535605965"/>
      <w:bookmarkStart w:id="23" w:name="_Toc536352812"/>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87CEE">
        <w:rPr>
          <w:noProof/>
        </w:rPr>
        <w:t>1</w:t>
      </w:r>
      <w:r w:rsidR="009831C8">
        <w:rPr>
          <w:noProof/>
        </w:rPr>
        <w:fldChar w:fldCharType="end"/>
      </w:r>
      <w:bookmarkEnd w:id="22"/>
      <w:r>
        <w:t>: Bethe-Bloch curve for a pion moving at relativistic speeds through silicon medium</w:t>
      </w:r>
      <w:bookmarkEnd w:id="23"/>
    </w:p>
    <w:p w14:paraId="19CA3DE5" w14:textId="77777777" w:rsidR="00944A09" w:rsidRDefault="00944A09" w:rsidP="00976E45">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73307717" w:rsidR="00020F29" w:rsidRPr="00020F29" w:rsidRDefault="00944A09" w:rsidP="00976E45">
      <w:pPr>
        <w:pStyle w:val="Caption"/>
      </w:pPr>
      <w:bookmarkStart w:id="24" w:name="_Ref535605991"/>
      <w:bookmarkStart w:id="25" w:name="_Toc536352813"/>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87CEE">
        <w:rPr>
          <w:noProof/>
        </w:rPr>
        <w:t>2</w:t>
      </w:r>
      <w:r w:rsidR="009831C8">
        <w:rPr>
          <w:noProof/>
        </w:rPr>
        <w:fldChar w:fldCharType="end"/>
      </w:r>
      <w:bookmarkEnd w:id="24"/>
      <w:r>
        <w:t xml:space="preserve">: Bethe-Bloch curve for an electron moving at </w:t>
      </w:r>
      <w:r w:rsidR="00D951AC">
        <w:t>relativistic</w:t>
      </w:r>
      <w:r>
        <w:t xml:space="preserve"> speeds through a silicon medium</w:t>
      </w:r>
      <w:bookmarkEnd w:id="25"/>
    </w:p>
    <w:p w14:paraId="20D6DDAE" w14:textId="77777777" w:rsidR="00C91155" w:rsidRDefault="00C91155" w:rsidP="00976E45"/>
    <w:p w14:paraId="08EF1E4B" w14:textId="77777777" w:rsidR="00F53858" w:rsidRDefault="00F53858" w:rsidP="00976E45"/>
    <w:p w14:paraId="12C9F19F" w14:textId="7607B4DF" w:rsidR="00304E97" w:rsidRDefault="00304E97" w:rsidP="00976E45"/>
    <w:p w14:paraId="20B2BB23" w14:textId="77777777" w:rsidR="00304E97" w:rsidRDefault="00304E97" w:rsidP="00976E45"/>
    <w:p w14:paraId="072F874D" w14:textId="77777777" w:rsidR="00923744" w:rsidRDefault="009463C2" w:rsidP="00976E45">
      <w:commentRangeStart w:id="26"/>
      <w:commentRangeEnd w:id="26"/>
      <w:r>
        <w:rPr>
          <w:rStyle w:val="CommentReference"/>
        </w:rPr>
        <w:commentReference w:id="26"/>
      </w:r>
    </w:p>
    <w:p w14:paraId="2A204940" w14:textId="77777777" w:rsidR="00C2110E" w:rsidRDefault="00C2110E" w:rsidP="00976E45"/>
    <w:p w14:paraId="5FD36B65" w14:textId="272A67F7" w:rsidR="001512C1" w:rsidRPr="00C34125" w:rsidRDefault="001512C1" w:rsidP="00976E45">
      <w:r>
        <w:br w:type="page"/>
      </w:r>
    </w:p>
    <w:p w14:paraId="4F004B49" w14:textId="2D2BEF29" w:rsidR="00681C9C" w:rsidRDefault="00681C9C" w:rsidP="00241D70">
      <w:pPr>
        <w:pStyle w:val="Heading3"/>
        <w:spacing w:line="480" w:lineRule="auto"/>
      </w:pPr>
      <w:bookmarkStart w:id="27" w:name="_Toc536352782"/>
      <w:r>
        <w:lastRenderedPageBreak/>
        <w:t>Transition Radiation</w:t>
      </w:r>
      <w:bookmarkEnd w:id="27"/>
    </w:p>
    <w:p w14:paraId="2BB2E970" w14:textId="1C5B0605" w:rsidR="00681C9C" w:rsidRDefault="00681C9C" w:rsidP="00976E45"/>
    <w:p w14:paraId="6B02BFB6" w14:textId="77777777" w:rsidR="00681C9C" w:rsidRPr="00681C9C" w:rsidRDefault="00681C9C" w:rsidP="00976E45"/>
    <w:p w14:paraId="4C373E33" w14:textId="2324D9B3" w:rsidR="001512C1" w:rsidRDefault="001512C1" w:rsidP="00241D70">
      <w:pPr>
        <w:pStyle w:val="Heading2"/>
        <w:spacing w:line="480" w:lineRule="auto"/>
      </w:pPr>
      <w:bookmarkStart w:id="28" w:name="_Toc536352783"/>
      <w:r>
        <w:t>The CERN Experiment</w:t>
      </w:r>
      <w:bookmarkEnd w:id="28"/>
    </w:p>
    <w:p w14:paraId="02EB3707" w14:textId="77777777" w:rsidR="00B45DB3" w:rsidRPr="00B45DB3" w:rsidRDefault="00B45DB3" w:rsidP="00976E45"/>
    <w:p w14:paraId="1A1C516F" w14:textId="66F9DED5" w:rsidR="00C74119" w:rsidRPr="003B45C2" w:rsidRDefault="003B45C2" w:rsidP="00976E45">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087CEE">
            <w:rPr>
              <w:noProof/>
              <w:lang w:val="en-US"/>
            </w:rPr>
            <w:t>(2)</w:t>
          </w:r>
          <w:r w:rsidR="00C74119">
            <w:fldChar w:fldCharType="end"/>
          </w:r>
        </w:sdtContent>
      </w:sdt>
      <w:r w:rsidR="00C74119">
        <w:t>.</w:t>
      </w:r>
    </w:p>
    <w:p w14:paraId="41E0346E" w14:textId="77777777" w:rsidR="00C74119" w:rsidRDefault="00C74119" w:rsidP="00976E45"/>
    <w:p w14:paraId="5E5482B3" w14:textId="21D91E55" w:rsidR="00EA2A6D" w:rsidRDefault="00C74119" w:rsidP="00976E45">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087CEE">
            <w:rPr>
              <w:noProof/>
              <w:lang w:val="en-US"/>
            </w:rPr>
            <w:t>(3)</w:t>
          </w:r>
          <w:r w:rsidR="00CB7428">
            <w:fldChar w:fldCharType="end"/>
          </w:r>
        </w:sdtContent>
      </w:sdt>
      <w:r>
        <w:t>.</w:t>
      </w:r>
    </w:p>
    <w:p w14:paraId="003B6015" w14:textId="74F99476" w:rsidR="0079545B" w:rsidRDefault="0079545B" w:rsidP="00976E45"/>
    <w:p w14:paraId="068C3D76" w14:textId="4E4C31A0" w:rsidR="001512C1" w:rsidRPr="007F638D" w:rsidRDefault="0079545B" w:rsidP="00976E45">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087CEE">
            <w:rPr>
              <w:noProof/>
              <w:lang w:val="en-US"/>
            </w:rPr>
            <w:t>(4)</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29" w:name="_Toc536352784"/>
      <w:r>
        <w:lastRenderedPageBreak/>
        <w:t>Hardware</w:t>
      </w:r>
      <w:bookmarkEnd w:id="29"/>
    </w:p>
    <w:p w14:paraId="63F58F12" w14:textId="36B9F898" w:rsidR="00973019" w:rsidRDefault="00973019" w:rsidP="00976E45"/>
    <w:p w14:paraId="1782B5C4" w14:textId="04C2B72E" w:rsidR="007B290E" w:rsidRDefault="007B290E" w:rsidP="00976E45">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087CEE">
        <w:t xml:space="preserve">Figure </w:t>
      </w:r>
      <w:r w:rsidR="00087CEE">
        <w:rPr>
          <w:noProof/>
        </w:rPr>
        <w:t>3</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087CEE">
            <w:rPr>
              <w:noProof/>
              <w:lang w:val="en-US"/>
            </w:rPr>
            <w:t>(5)</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w:t>
      </w:r>
      <w:proofErr w:type="spellStart"/>
      <w:r w:rsidR="00F858AE">
        <w:t>GiB</w:t>
      </w:r>
      <w:proofErr w:type="spellEnd"/>
      <w:r w:rsidR="00F858AE">
        <w:t>/s)</w:t>
      </w:r>
      <w:r w:rsidR="007F6FED">
        <w:t>.</w:t>
      </w:r>
    </w:p>
    <w:p w14:paraId="4DE5324A" w14:textId="77777777" w:rsidR="008D6834" w:rsidRPr="008D6834" w:rsidRDefault="008D6834" w:rsidP="00976E45"/>
    <w:p w14:paraId="7CA1AA81" w14:textId="6464763E" w:rsidR="00DC6D27" w:rsidRDefault="007B290E" w:rsidP="00976E45">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F65B3C">
        <w:rPr>
          <w:noProof/>
        </w:rPr>
        <w:pict w14:anchorId="6FCEA3EB">
          <v:shape id="_x0000_i1026" type="#_x0000_t75" alt="https://www.symmetrymagazine.org/sites/default/files/styles/2015_hero/public/images/standard/LHC_map-s.jpg?itok=UXbYWaVW" style="width:424.65pt;height:238.65pt;mso-width-percent:0;mso-height-percent:0;mso-width-percent:0;mso-height-percent:0">
            <v:imagedata r:id="rId19" r:href="rId20"/>
          </v:shape>
        </w:pict>
      </w:r>
      <w:r w:rsidRPr="007B290E">
        <w:fldChar w:fldCharType="end"/>
      </w:r>
    </w:p>
    <w:p w14:paraId="1F96F7B4" w14:textId="588AC92F" w:rsidR="007B290E" w:rsidRPr="009D376C" w:rsidRDefault="00DC6D27" w:rsidP="00976E45">
      <w:pPr>
        <w:pStyle w:val="Caption"/>
      </w:pPr>
      <w:bookmarkStart w:id="30" w:name="_Ref536289914"/>
      <w:bookmarkStart w:id="31" w:name="_Toc536352814"/>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87CEE">
        <w:rPr>
          <w:noProof/>
        </w:rPr>
        <w:t>3</w:t>
      </w:r>
      <w:r w:rsidR="00355351">
        <w:rPr>
          <w:noProof/>
        </w:rPr>
        <w:fldChar w:fldCharType="end"/>
      </w:r>
      <w:bookmarkEnd w:id="30"/>
      <w:r>
        <w:t xml:space="preserve">: </w:t>
      </w:r>
      <w:bookmarkStart w:id="32" w:name="_Ref536289902"/>
      <w:r>
        <w:t>CERN facilities in geographic</w:t>
      </w:r>
      <w:r w:rsidR="00984603">
        <w:t>al</w:t>
      </w:r>
      <w:r>
        <w:t xml:space="preserve"> context</w:t>
      </w:r>
      <w:bookmarkEnd w:id="32"/>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087CEE">
            <w:rPr>
              <w:noProof/>
              <w:lang w:val="en-US"/>
            </w:rPr>
            <w:t>(6)</w:t>
          </w:r>
          <w:r w:rsidR="00CF6D94">
            <w:fldChar w:fldCharType="end"/>
          </w:r>
        </w:sdtContent>
      </w:sdt>
      <w:r w:rsidR="00CF6D94">
        <w:t>.</w:t>
      </w:r>
      <w:bookmarkEnd w:id="31"/>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976E45"/>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976E45"/>
    <w:p w14:paraId="5BE9BBFC" w14:textId="5F27C4D1" w:rsidR="00355351" w:rsidRDefault="00A06169" w:rsidP="00976E45">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087CEE">
            <w:rPr>
              <w:noProof/>
              <w:lang w:val="en-US"/>
            </w:rPr>
            <w:t>(7)</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087CEE">
            <w:rPr>
              <w:noProof/>
              <w:lang w:val="en-US"/>
            </w:rPr>
            <w:t>(8)</w:t>
          </w:r>
          <w:r w:rsidR="00C83CB5">
            <w:fldChar w:fldCharType="end"/>
          </w:r>
        </w:sdtContent>
      </w:sdt>
      <w:r>
        <w:t xml:space="preserve">, </w:t>
      </w:r>
      <w:proofErr w:type="spellStart"/>
      <w:r w:rsidR="00186631">
        <w:t>Fermilab’s</w:t>
      </w:r>
      <w:proofErr w:type="spellEnd"/>
      <w:r>
        <w:t xml:space="preserve"> </w:t>
      </w:r>
      <w:proofErr w:type="spellStart"/>
      <w:r>
        <w:t>Tevatron</w:t>
      </w:r>
      <w:proofErr w:type="spellEnd"/>
      <w:r>
        <w:t xml:space="preserve">,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087CEE">
            <w:rPr>
              <w:noProof/>
              <w:lang w:val="en-US"/>
            </w:rPr>
            <w:t>(9)</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087CEE">
            <w:rPr>
              <w:noProof/>
              <w:lang w:val="en-US"/>
            </w:rPr>
            <w:t>(10)</w:t>
          </w:r>
          <w:r w:rsidR="007E68E6">
            <w:fldChar w:fldCharType="end"/>
          </w:r>
        </w:sdtContent>
      </w:sdt>
      <w:r w:rsidR="00186631">
        <w:t>.</w:t>
      </w:r>
    </w:p>
    <w:p w14:paraId="36CA1BA6" w14:textId="77777777" w:rsidR="00A06169" w:rsidRDefault="00A06169" w:rsidP="00976E45"/>
    <w:p w14:paraId="7993833C" w14:textId="01787CBA" w:rsidR="00302A17" w:rsidRDefault="00A06169" w:rsidP="00976E45">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087CEE">
            <w:rPr>
              <w:noProof/>
              <w:lang w:val="en-US"/>
            </w:rPr>
            <w:t>(7)</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087CEE">
            <w:rPr>
              <w:noProof/>
              <w:lang w:val="en-US"/>
            </w:rPr>
            <w:t>(8)</w:t>
          </w:r>
          <w:r w:rsidR="002F03B4">
            <w:fldChar w:fldCharType="end"/>
          </w:r>
        </w:sdtContent>
      </w:sdt>
      <w:r w:rsidR="007E68E6">
        <w:t xml:space="preserve">, the </w:t>
      </w:r>
      <w:proofErr w:type="spellStart"/>
      <w:r w:rsidR="007E68E6">
        <w:t>Tevatron</w:t>
      </w:r>
      <w:proofErr w:type="spellEnd"/>
      <w:r w:rsidR="007E68E6">
        <w:t xml:space="preserve">,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087CEE">
            <w:rPr>
              <w:noProof/>
              <w:lang w:val="en-US"/>
            </w:rPr>
            <w:t>(9)</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087CEE">
            <w:rPr>
              <w:noProof/>
              <w:lang w:val="en-US"/>
            </w:rPr>
            <w:t>(11)</w:t>
          </w:r>
          <w:r w:rsidR="002F03B4">
            <w:fldChar w:fldCharType="end"/>
          </w:r>
        </w:sdtContent>
      </w:sdt>
      <w:r w:rsidR="0015277C">
        <w:t>.</w:t>
      </w:r>
    </w:p>
    <w:p w14:paraId="08E70214" w14:textId="7938815B" w:rsidR="00873875" w:rsidRDefault="00873875" w:rsidP="00976E45"/>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976E45"/>
    <w:p w14:paraId="031710D4" w14:textId="5D6E8CEF" w:rsidR="00282663" w:rsidRDefault="00AE3881" w:rsidP="00976E45">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087CEE">
        <w:t xml:space="preserve">Figure </w:t>
      </w:r>
      <w:r w:rsidR="00087CEE">
        <w:rPr>
          <w:noProof/>
        </w:rPr>
        <w:t>5</w:t>
      </w:r>
      <w:r w:rsidR="005B1FA1">
        <w:fldChar w:fldCharType="end"/>
      </w:r>
      <w:r w:rsidR="005B1FA1">
        <w:t>.</w:t>
      </w:r>
      <w:r w:rsidR="0077709F">
        <w:t xml:space="preserve"> </w:t>
      </w:r>
    </w:p>
    <w:p w14:paraId="18B8B417" w14:textId="77777777" w:rsidR="00282663" w:rsidRDefault="00282663" w:rsidP="00976E45"/>
    <w:p w14:paraId="7B040009" w14:textId="15CDC28F" w:rsidR="00AE3881" w:rsidRDefault="007F638D" w:rsidP="00976E45">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 xml:space="preserve">a </w:t>
      </w:r>
      <w:proofErr w:type="spellStart"/>
      <w:r w:rsidR="00282663">
        <w:t>Duoplasmatron</w:t>
      </w:r>
      <w:proofErr w:type="spellEnd"/>
      <w:r w:rsidR="00282663">
        <w:t xml:space="preserve">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w:t>
      </w:r>
      <w:proofErr w:type="spellStart"/>
      <w:r w:rsidR="00282663">
        <w:t>ectrons</w:t>
      </w:r>
      <w:proofErr w:type="spellEnd"/>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087CEE">
            <w:rPr>
              <w:noProof/>
              <w:lang w:val="en-US"/>
            </w:rPr>
            <w:t>(12)</w:t>
          </w:r>
          <w:r w:rsidR="00CA6C07">
            <w:fldChar w:fldCharType="end"/>
          </w:r>
        </w:sdtContent>
      </w:sdt>
      <w:r w:rsidR="001F0CCB">
        <w:t>.</w:t>
      </w:r>
    </w:p>
    <w:p w14:paraId="392DE3DE" w14:textId="77777777" w:rsidR="00F42297" w:rsidRDefault="00F42297" w:rsidP="00976E45"/>
    <w:p w14:paraId="20C8B17A" w14:textId="0808A873" w:rsidR="00F42297" w:rsidRDefault="00F42297" w:rsidP="00976E45"/>
    <w:p w14:paraId="0E812CE8" w14:textId="70180899" w:rsidR="00172CCF" w:rsidRDefault="00F42297" w:rsidP="00172CCF">
      <w:pPr>
        <w:keepNext/>
        <w:jc w:val="center"/>
      </w:pPr>
      <w:r>
        <w:fldChar w:fldCharType="begin"/>
      </w:r>
      <w:r>
        <w:instrText xml:space="preserve"> INCLUDEPICTURE "https://www.lhc-closer.es/webapp/files/1435153339_c198796447bb0ebc42927e1da733d86a.jpg" \* MERGEFORMATINET </w:instrText>
      </w:r>
      <w:r>
        <w:fldChar w:fldCharType="separate"/>
      </w:r>
      <w:r w:rsidR="00F65B3C">
        <w:rPr>
          <w:noProof/>
        </w:rPr>
        <w:pict w14:anchorId="136E5CB6">
          <v:shape id="_x0000_i1025" type="#_x0000_t75" alt="https://www.lhc-closer.es/webapp/files/1435153339_c198796447bb0ebc42927e1da733d86a.jpg" style="width:245.35pt;height:100pt;mso-width-percent:0;mso-height-percent:0;mso-width-percent:0;mso-height-percent:0">
            <v:imagedata r:id="rId21" r:href="rId22"/>
          </v:shape>
        </w:pict>
      </w:r>
      <w:r>
        <w:fldChar w:fldCharType="end"/>
      </w:r>
    </w:p>
    <w:p w14:paraId="53044E4F" w14:textId="4A42AB97" w:rsidR="00F42297" w:rsidRDefault="00172CCF" w:rsidP="00172CCF">
      <w:pPr>
        <w:pStyle w:val="Caption"/>
      </w:pPr>
      <w:bookmarkStart w:id="33" w:name="_Toc536352815"/>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087CEE">
        <w:rPr>
          <w:noProof/>
        </w:rPr>
        <w:t>4</w:t>
      </w:r>
      <w:r w:rsidR="0011017B">
        <w:rPr>
          <w:noProof/>
        </w:rPr>
        <w:fldChar w:fldCharType="end"/>
      </w:r>
      <w:r>
        <w:t xml:space="preserve">: The LHC Proton Source, connected to the </w:t>
      </w:r>
      <w:proofErr w:type="spellStart"/>
      <w:r>
        <w:t>Duoplasmatron</w:t>
      </w:r>
      <w:proofErr w:type="spellEnd"/>
      <w:r>
        <w:t xml:space="preserve">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087CEE">
            <w:rPr>
              <w:noProof/>
              <w:lang w:val="en-US"/>
            </w:rPr>
            <w:t>(12)</w:t>
          </w:r>
          <w:r w:rsidR="00CA6C07">
            <w:fldChar w:fldCharType="end"/>
          </w:r>
        </w:sdtContent>
      </w:sdt>
      <w:bookmarkEnd w:id="33"/>
    </w:p>
    <w:p w14:paraId="03CD12CE" w14:textId="2D1FD443" w:rsidR="001F0CCB" w:rsidRDefault="001F0CCB" w:rsidP="001F0CCB">
      <w:pPr>
        <w:jc w:val="center"/>
      </w:pPr>
    </w:p>
    <w:p w14:paraId="391EE4CF" w14:textId="77777777" w:rsidR="001F0CCB" w:rsidRDefault="001F0CCB" w:rsidP="001F0CCB"/>
    <w:p w14:paraId="57CEE314" w14:textId="1C6462D3" w:rsidR="00E35167" w:rsidRDefault="0011017B" w:rsidP="00976E45">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w:t>
      </w:r>
      <w:proofErr w:type="spellStart"/>
      <w:r w:rsidR="008C0C09">
        <w:t>TeV</w:t>
      </w:r>
      <w:proofErr w:type="spellEnd"/>
      <w:r w:rsidR="008C0C09">
        <w:t xml:space="preserve">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087CEE">
            <w:rPr>
              <w:noProof/>
              <w:lang w:val="en-US"/>
            </w:rPr>
            <w:t>(13)</w:t>
          </w:r>
          <w:r w:rsidR="007B6FD6">
            <w:fldChar w:fldCharType="end"/>
          </w:r>
        </w:sdtContent>
      </w:sdt>
      <w:r w:rsidR="008C0C09">
        <w:t>.</w:t>
      </w:r>
    </w:p>
    <w:p w14:paraId="3463F8F8" w14:textId="77777777" w:rsidR="00E35167" w:rsidRDefault="00E35167" w:rsidP="00976E45"/>
    <w:p w14:paraId="4B64E2B1" w14:textId="043F6D13" w:rsidR="00F42297" w:rsidRDefault="00E35167" w:rsidP="00976E45">
      <w:r>
        <w:t>To calculate</w:t>
      </w:r>
      <w:r w:rsidR="008C0C09">
        <w:t xml:space="preserve"> the centre-of-mass energy </w:t>
      </w:r>
      <w:r>
        <w:t>at collision-time</w:t>
      </w:r>
      <w:r w:rsidR="008058F1">
        <w:t>, we do</w:t>
      </w:r>
      <w:r w:rsidR="008C0C09">
        <w:t>:</w:t>
      </w:r>
    </w:p>
    <w:p w14:paraId="08613F54" w14:textId="5DE44D69" w:rsidR="008C0C09" w:rsidRDefault="008C0C09" w:rsidP="00976E45"/>
    <w:p w14:paraId="1A7A9CFF" w14:textId="5BC5EC72" w:rsidR="008C0C09" w:rsidRDefault="00E35167" w:rsidP="00E35167">
      <w:pPr>
        <w:jc w:val="center"/>
      </w:pPr>
      <m:oMath>
        <m:sSub>
          <m:sSubPr>
            <m:ctrlPr>
              <w:rPr>
                <w:rFonts w:ascii="Cambria Math" w:hAnsi="Cambria Math"/>
                <w:i/>
              </w:rPr>
            </m:ctrlPr>
          </m:sSubPr>
          <m:e>
            <m:r>
              <w:rPr>
                <w:rFonts w:ascii="Cambria Math" w:hAnsi="Cambria Math"/>
              </w:rPr>
              <m:t>E</m:t>
            </m:r>
          </m:e>
          <m:sub>
            <m:r>
              <w:rPr>
                <w:rFonts w:ascii="Cambria Math" w:hAnsi="Cambria Math"/>
              </w:rPr>
              <m:t>MC</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E</m:t>
                            </m:r>
                          </m:e>
                          <m:sub>
                            <m:r>
                              <w:rPr>
                                <w:rFonts w:ascii="Cambria Math" w:hAnsi="Cambria Math"/>
                              </w:rPr>
                              <m:t>i</m:t>
                            </m:r>
                          </m:sub>
                        </m:sSub>
                      </m:e>
                    </m:nary>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nary>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6.5</m:t>
                </m:r>
              </m:e>
              <m:sup>
                <m:r>
                  <w:rPr>
                    <w:rFonts w:ascii="Cambria Math" w:hAnsi="Cambria Math"/>
                  </w:rPr>
                  <m:t>2</m:t>
                </m:r>
              </m:sup>
            </m:sSup>
          </m:e>
        </m:rad>
      </m:oMath>
      <w:r w:rsidR="008058F1">
        <w:t xml:space="preserve"> = 13 </w:t>
      </w:r>
      <w:proofErr w:type="spellStart"/>
      <w:r w:rsidR="008058F1">
        <w:t>TeV</w:t>
      </w:r>
      <w:proofErr w:type="spellEnd"/>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087CEE">
            <w:rPr>
              <w:noProof/>
              <w:lang w:val="en-US"/>
            </w:rPr>
            <w:t>(1)</w:t>
          </w:r>
          <w:r w:rsidR="0041294D">
            <w:fldChar w:fldCharType="end"/>
          </w:r>
        </w:sdtContent>
      </w:sdt>
    </w:p>
    <w:p w14:paraId="0BB72726" w14:textId="31194B83" w:rsidR="00B828D3" w:rsidRDefault="00B828D3" w:rsidP="00E35167">
      <w:pPr>
        <w:jc w:val="center"/>
      </w:pPr>
    </w:p>
    <w:p w14:paraId="3272A7B3" w14:textId="2D2E9CC2" w:rsidR="00B828D3" w:rsidRDefault="00D55940" w:rsidP="00B828D3">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087CEE">
            <w:rPr>
              <w:noProof/>
              <w:lang w:val="en-US"/>
            </w:rPr>
            <w:t>(14)</w:t>
          </w:r>
          <w:r w:rsidR="00B52A1D">
            <w:fldChar w:fldCharType="end"/>
          </w:r>
        </w:sdtContent>
      </w:sdt>
      <w:r w:rsidR="00F30145">
        <w:t>.</w:t>
      </w:r>
    </w:p>
    <w:p w14:paraId="4F32FBC0" w14:textId="37F34527" w:rsidR="00F42297" w:rsidRDefault="00F42297" w:rsidP="00976E45"/>
    <w:p w14:paraId="3A9A3386" w14:textId="39B3A65F" w:rsidR="00302A17" w:rsidRDefault="00302A17" w:rsidP="00976E45"/>
    <w:p w14:paraId="3C025F08" w14:textId="50BB9CB0" w:rsidR="006E4E08" w:rsidRDefault="006E4E08" w:rsidP="00976E45">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w:t>
      </w:r>
      <w:proofErr w:type="spellStart"/>
      <w:r w:rsidR="00680162">
        <w:t>pPb</w:t>
      </w:r>
      <w:proofErr w:type="spellEnd"/>
      <w:r w:rsidR="00680162">
        <w:t xml:space="preserve">, </w:t>
      </w:r>
      <w:proofErr w:type="spellStart"/>
      <w:r w:rsidR="00680162">
        <w:t>PbPb</w:t>
      </w:r>
      <w:proofErr w:type="spellEnd"/>
      <w:r w:rsidR="00680162">
        <w:t>) studied at ALICE</w:t>
      </w:r>
      <w:r w:rsidR="00173B7B">
        <w:t>.</w:t>
      </w:r>
      <w:r w:rsidR="00434A7C">
        <w:t xml:space="preserve"> A highly pure Lead (</w:t>
      </w:r>
      <w:proofErr w:type="spellStart"/>
      <w:r w:rsidR="00434A7C">
        <w:t>Pb</w:t>
      </w:r>
      <w:proofErr w:type="spellEnd"/>
      <w:r w:rsidR="00434A7C">
        <w:t>) sample is heated up to a temperature of 800</w:t>
      </w:r>
      <w:r w:rsidR="00434A7C">
        <w:sym w:font="Symbol" w:char="F0B0"/>
      </w:r>
      <w:r w:rsidR="00434A7C">
        <w:t xml:space="preserve">C and the resulting </w:t>
      </w:r>
      <w:proofErr w:type="spellStart"/>
      <w:r w:rsidR="00434A7C">
        <w:t>Pb</w:t>
      </w:r>
      <w:proofErr w:type="spellEnd"/>
      <w:r w:rsidR="00434A7C">
        <w:t xml:space="preserve"> vapour is ionized by an electron current, which manages to strip a maximum of 29 electrons from a single </w:t>
      </w:r>
      <w:proofErr w:type="spellStart"/>
      <w:r w:rsidR="00434A7C">
        <w:t>Pb</w:t>
      </w:r>
      <w:proofErr w:type="spellEnd"/>
      <w:r w:rsidR="00434A7C">
        <w:t xml:space="preserve">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 xml:space="preserve">beams of </w:t>
      </w:r>
      <w:proofErr w:type="spellStart"/>
      <w:r w:rsidR="00A74589">
        <w:t>Pb</w:t>
      </w:r>
      <w:proofErr w:type="spellEnd"/>
      <w:r w:rsidR="00A74589">
        <w:t>-ions</w:t>
      </w:r>
      <w:r w:rsidR="00434A7C">
        <w:t xml:space="preserve"> are </w:t>
      </w:r>
      <w:r w:rsidR="00A74589">
        <w:t>accelerated</w:t>
      </w:r>
      <w:r w:rsidR="00434A7C">
        <w:t xml:space="preserve"> up to 2.56 </w:t>
      </w:r>
      <w:proofErr w:type="spellStart"/>
      <w:r w:rsidR="00434A7C">
        <w:t>TeV</w:t>
      </w:r>
      <w:proofErr w:type="spellEnd"/>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087CEE">
            <w:rPr>
              <w:noProof/>
              <w:lang w:val="en-US"/>
            </w:rPr>
            <w:t>(13)</w:t>
          </w:r>
          <w:r w:rsidR="007B6FD6">
            <w:fldChar w:fldCharType="end"/>
          </w:r>
        </w:sdtContent>
      </w:sdt>
      <w:r w:rsidR="00926658">
        <w:t xml:space="preserve">, because there are many protons in a single lead ion, the collision energies reached in </w:t>
      </w:r>
      <w:proofErr w:type="spellStart"/>
      <w:r w:rsidR="00926658">
        <w:t>PbPb</w:t>
      </w:r>
      <w:proofErr w:type="spellEnd"/>
      <w:r w:rsidR="00926658">
        <w:t xml:space="preserve"> collisions reach a maximum of 1150 </w:t>
      </w:r>
      <w:proofErr w:type="spellStart"/>
      <w:r w:rsidR="00926658">
        <w:t>TeV</w:t>
      </w:r>
      <w:proofErr w:type="spellEnd"/>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E603EA">
            <w:rPr>
              <w:noProof/>
              <w:lang w:val="en-US"/>
            </w:rPr>
            <w:t>(13)</w:t>
          </w:r>
          <w:r w:rsidR="00E603EA">
            <w:fldChar w:fldCharType="end"/>
          </w:r>
        </w:sdtContent>
      </w:sdt>
      <w:r w:rsidR="00A74589">
        <w:t>.</w:t>
      </w:r>
    </w:p>
    <w:p w14:paraId="17AD8D09" w14:textId="77777777" w:rsidR="003E5CFF" w:rsidRDefault="003E5CFF" w:rsidP="00976E45"/>
    <w:p w14:paraId="677EF681" w14:textId="77777777" w:rsidR="00C35C83" w:rsidRDefault="00C35C83" w:rsidP="00976E45">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28732D3C" w:rsidR="00923AF0" w:rsidRPr="00923AF0" w:rsidRDefault="00C35C83" w:rsidP="003E5CFF">
      <w:pPr>
        <w:pStyle w:val="Caption"/>
      </w:pPr>
      <w:bookmarkStart w:id="34" w:name="_Ref536345361"/>
      <w:bookmarkStart w:id="35" w:name="_Toc536352816"/>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87CEE">
        <w:rPr>
          <w:noProof/>
        </w:rPr>
        <w:t>5</w:t>
      </w:r>
      <w:r w:rsidR="00355351">
        <w:rPr>
          <w:noProof/>
        </w:rPr>
        <w:fldChar w:fldCharType="end"/>
      </w:r>
      <w:bookmarkEnd w:id="34"/>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087CEE">
            <w:rPr>
              <w:noProof/>
              <w:lang w:val="en-US"/>
            </w:rPr>
            <w:t>(15)</w:t>
          </w:r>
          <w:r>
            <w:fldChar w:fldCharType="end"/>
          </w:r>
        </w:sdtContent>
      </w:sdt>
      <w:r>
        <w:t>.</w:t>
      </w:r>
      <w:bookmarkEnd w:id="35"/>
    </w:p>
    <w:p w14:paraId="7D1B8363" w14:textId="36C17F3B" w:rsidR="00973019" w:rsidRDefault="00973019" w:rsidP="00976E45"/>
    <w:p w14:paraId="235FE34F" w14:textId="58EFB85A" w:rsidR="00006249" w:rsidRDefault="00115CC5" w:rsidP="00976E45">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w:t>
      </w:r>
      <w:proofErr w:type="spellStart"/>
      <w:r w:rsidR="00006249" w:rsidRPr="00006249">
        <w:t>NbTi</w:t>
      </w:r>
      <w:proofErr w:type="spellEnd"/>
      <w:r w:rsidR="00006249" w:rsidRPr="00006249">
        <w:t>)</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w:t>
      </w:r>
      <w:bookmarkStart w:id="36" w:name="_GoBack"/>
      <w:bookmarkEnd w:id="36"/>
      <w:r w:rsidR="00F9749B">
        <w:t xml:space="preserve">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F9749B">
            <w:rPr>
              <w:noProof/>
              <w:lang w:val="en-US"/>
            </w:rPr>
            <w:t>(13)</w:t>
          </w:r>
          <w:r w:rsidR="00F9749B">
            <w:fldChar w:fldCharType="end"/>
          </w:r>
        </w:sdtContent>
      </w:sdt>
      <w:r w:rsidR="00F9749B">
        <w:t>.</w:t>
      </w:r>
    </w:p>
    <w:p w14:paraId="676FC060" w14:textId="77777777" w:rsidR="00006249" w:rsidRDefault="00006249" w:rsidP="00976E45"/>
    <w:p w14:paraId="383AB9C0" w14:textId="5C5FBE5B" w:rsidR="00115CC5" w:rsidRDefault="00115CC5" w:rsidP="00976E45">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CA764C">
            <w:rPr>
              <w:noProof/>
              <w:lang w:val="en-US"/>
            </w:rPr>
            <w:t>(13)</w:t>
          </w:r>
          <w:r w:rsidR="00CA764C">
            <w:fldChar w:fldCharType="end"/>
          </w:r>
        </w:sdtContent>
      </w:sdt>
      <w:r w:rsidR="00BC3387">
        <w:t>.</w:t>
      </w:r>
    </w:p>
    <w:p w14:paraId="2F762C03" w14:textId="77777777" w:rsidR="00115CC5" w:rsidRPr="000538E8" w:rsidRDefault="00115CC5" w:rsidP="00976E45"/>
    <w:p w14:paraId="543B904B" w14:textId="079FBBFA" w:rsidR="000538E8" w:rsidRDefault="00A8755B" w:rsidP="00241D70">
      <w:pPr>
        <w:pStyle w:val="Heading4"/>
        <w:spacing w:line="480" w:lineRule="auto"/>
      </w:pPr>
      <w:r>
        <w:lastRenderedPageBreak/>
        <w:t>The Four Main CERN Experiments</w:t>
      </w:r>
      <w:r w:rsidR="00D45FCF">
        <w:t xml:space="preserve"> and their Respective</w:t>
      </w:r>
      <w:r>
        <w:t xml:space="preserve"> </w:t>
      </w:r>
      <w:r w:rsidR="000538E8">
        <w:t>Detectors</w:t>
      </w:r>
    </w:p>
    <w:p w14:paraId="74B90E3F" w14:textId="77777777" w:rsidR="00973019" w:rsidRPr="00973019" w:rsidRDefault="00973019" w:rsidP="00976E45"/>
    <w:p w14:paraId="40C8E997" w14:textId="46EE9DC0" w:rsidR="000538E8" w:rsidRDefault="000538E8" w:rsidP="00976E45"/>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976E45">
      <w:pPr>
        <w:rPr>
          <w:rFonts w:cs="Courier New"/>
          <w:kern w:val="32"/>
          <w:sz w:val="28"/>
          <w:szCs w:val="20"/>
        </w:rPr>
      </w:pPr>
      <w:r>
        <w:br w:type="page"/>
      </w:r>
    </w:p>
    <w:p w14:paraId="4167A5B8" w14:textId="2F2F2A9F" w:rsidR="001512C1" w:rsidRDefault="001512C1" w:rsidP="00241D70">
      <w:pPr>
        <w:pStyle w:val="Heading3"/>
        <w:spacing w:line="480" w:lineRule="auto"/>
      </w:pPr>
      <w:bookmarkStart w:id="37" w:name="_Toc536352785"/>
      <w:r>
        <w:lastRenderedPageBreak/>
        <w:t>Software</w:t>
      </w:r>
      <w:bookmarkEnd w:id="37"/>
    </w:p>
    <w:p w14:paraId="3F82D959" w14:textId="135EECA2" w:rsidR="003F4CAE" w:rsidRDefault="003F4CAE" w:rsidP="003F4CAE">
      <w:pPr>
        <w:pStyle w:val="Heading4"/>
      </w:pPr>
      <w:r>
        <w:t xml:space="preserve">ROOT &amp; </w:t>
      </w:r>
      <w:proofErr w:type="spellStart"/>
      <w:r>
        <w:t>AliROOT</w:t>
      </w:r>
      <w:proofErr w:type="spellEnd"/>
    </w:p>
    <w:p w14:paraId="3BA8D054" w14:textId="62272174" w:rsidR="003F4CAE" w:rsidRDefault="003F4CAE" w:rsidP="003F4CAE">
      <w:pPr>
        <w:rPr>
          <w:lang w:val="en-GB"/>
        </w:rPr>
      </w:pPr>
    </w:p>
    <w:p w14:paraId="123B4BCA" w14:textId="2868DE66" w:rsidR="003F4CAE" w:rsidRDefault="003F4CAE" w:rsidP="003F4CAE">
      <w:pPr>
        <w:pStyle w:val="Heading4"/>
      </w:pPr>
      <w:proofErr w:type="spellStart"/>
      <w:r>
        <w:t>MonALISA</w:t>
      </w:r>
      <w:proofErr w:type="spellEnd"/>
    </w:p>
    <w:p w14:paraId="5A28B064" w14:textId="28159965" w:rsidR="00C87145" w:rsidRDefault="00C87145" w:rsidP="00C87145">
      <w:pPr>
        <w:rPr>
          <w:lang w:val="en-GB"/>
        </w:rPr>
      </w:pPr>
    </w:p>
    <w:p w14:paraId="5FAA8BE9" w14:textId="048BE1F4" w:rsidR="00C87145" w:rsidRPr="00C87145" w:rsidRDefault="00C87145" w:rsidP="00C87145">
      <w:pPr>
        <w:pStyle w:val="Heading4"/>
      </w:pPr>
      <w:proofErr w:type="spellStart"/>
      <w:r>
        <w:t>AliEn</w:t>
      </w:r>
      <w:proofErr w:type="spellEnd"/>
    </w:p>
    <w:p w14:paraId="67E437E5" w14:textId="291E0A20" w:rsidR="00AA58FB" w:rsidRPr="00EA216A" w:rsidRDefault="00AA58FB" w:rsidP="00976E45">
      <w:pPr>
        <w:rPr>
          <w:rFonts w:cs="Courier New"/>
          <w:kern w:val="32"/>
          <w:sz w:val="28"/>
          <w:szCs w:val="20"/>
        </w:rPr>
      </w:pPr>
      <w:r>
        <w:br w:type="page"/>
      </w:r>
    </w:p>
    <w:p w14:paraId="7FA15D70" w14:textId="524A82D4" w:rsidR="00066DDB" w:rsidRDefault="001512C1" w:rsidP="00241D70">
      <w:pPr>
        <w:pStyle w:val="Heading1"/>
        <w:spacing w:line="480" w:lineRule="auto"/>
      </w:pPr>
      <w:bookmarkStart w:id="38" w:name="_Toc536352787"/>
      <w:r>
        <w:lastRenderedPageBreak/>
        <w:t>The ALICE Collaboration</w:t>
      </w:r>
      <w:bookmarkEnd w:id="38"/>
      <w:r w:rsidR="00EA216A">
        <w:t>, The Quark-Gluon Plasma and the Transition Radiation Detector In-Depth</w:t>
      </w:r>
    </w:p>
    <w:p w14:paraId="38F72A45" w14:textId="77777777" w:rsidR="00066DDB" w:rsidRDefault="00066DDB" w:rsidP="00976E45">
      <w:pPr>
        <w:rPr>
          <w:rFonts w:cs="Arial"/>
          <w:kern w:val="32"/>
          <w:sz w:val="72"/>
          <w:szCs w:val="32"/>
        </w:rPr>
      </w:pPr>
      <w:r>
        <w:lastRenderedPageBreak/>
        <w:br w:type="page"/>
      </w:r>
    </w:p>
    <w:p w14:paraId="1AD34832" w14:textId="69F30334" w:rsidR="00066DDB" w:rsidRDefault="00066DDB" w:rsidP="00241D70">
      <w:pPr>
        <w:pStyle w:val="Heading2"/>
        <w:spacing w:line="480" w:lineRule="auto"/>
      </w:pPr>
      <w:bookmarkStart w:id="39" w:name="_Toc536352788"/>
      <w:r>
        <w:lastRenderedPageBreak/>
        <w:t>Objectives of the ALICE Experiment</w:t>
      </w:r>
      <w:bookmarkEnd w:id="39"/>
    </w:p>
    <w:p w14:paraId="3C2B10FB" w14:textId="77777777" w:rsidR="00066DDB" w:rsidRDefault="00066DDB" w:rsidP="00976E45">
      <w:pPr>
        <w:rPr>
          <w:rFonts w:cs="Arial"/>
          <w:kern w:val="32"/>
          <w:sz w:val="32"/>
          <w:szCs w:val="28"/>
        </w:rPr>
      </w:pPr>
      <w:r>
        <w:br w:type="page"/>
      </w:r>
    </w:p>
    <w:p w14:paraId="138AE324" w14:textId="3D76EC48" w:rsidR="00E63642" w:rsidRDefault="00E63642" w:rsidP="00241D70">
      <w:pPr>
        <w:pStyle w:val="Heading2"/>
        <w:spacing w:line="480" w:lineRule="auto"/>
      </w:pPr>
      <w:bookmarkStart w:id="40" w:name="_Toc536352789"/>
      <w:r>
        <w:lastRenderedPageBreak/>
        <w:t xml:space="preserve">Gas </w:t>
      </w:r>
      <w:commentRangeStart w:id="41"/>
      <w:r>
        <w:t>Detectors</w:t>
      </w:r>
      <w:commentRangeEnd w:id="41"/>
      <w:r w:rsidR="009463C2">
        <w:rPr>
          <w:rStyle w:val="CommentReference"/>
          <w:rFonts w:cs="Times New Roman"/>
          <w:iCs w:val="0"/>
          <w:kern w:val="0"/>
        </w:rPr>
        <w:commentReference w:id="41"/>
      </w:r>
      <w:bookmarkEnd w:id="40"/>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2" w:name="_Toc536352790"/>
      <w:r>
        <w:lastRenderedPageBreak/>
        <w:t>The ALICE Detector</w:t>
      </w:r>
      <w:bookmarkEnd w:id="42"/>
    </w:p>
    <w:p w14:paraId="07845ACB" w14:textId="77777777" w:rsidR="00066DDB" w:rsidRDefault="00066DDB" w:rsidP="00976E45">
      <w:pPr>
        <w:rPr>
          <w:rFonts w:cs="Arial"/>
          <w:kern w:val="32"/>
          <w:sz w:val="32"/>
          <w:szCs w:val="28"/>
        </w:rPr>
      </w:pPr>
      <w:r>
        <w:br w:type="page"/>
      </w:r>
    </w:p>
    <w:p w14:paraId="4267BCBB" w14:textId="44F77DF8" w:rsidR="001512C1" w:rsidRDefault="00066DDB" w:rsidP="00241D70">
      <w:pPr>
        <w:pStyle w:val="Heading3"/>
        <w:spacing w:line="480" w:lineRule="auto"/>
      </w:pPr>
      <w:bookmarkStart w:id="43" w:name="_Toc536352791"/>
      <w:r>
        <w:lastRenderedPageBreak/>
        <w:t>The Transition Radiation Detector</w:t>
      </w:r>
      <w:bookmarkEnd w:id="43"/>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4" w:name="_Toc536352792"/>
      <w:r w:rsidRPr="000A198C">
        <w:lastRenderedPageBreak/>
        <w:t>Deep Learning</w:t>
      </w:r>
      <w:bookmarkEnd w:id="44"/>
    </w:p>
    <w:p w14:paraId="21A51490" w14:textId="01FAA809" w:rsidR="00074EDC" w:rsidRDefault="004F4443" w:rsidP="00241D70">
      <w:pPr>
        <w:pStyle w:val="Heading2"/>
        <w:spacing w:line="480" w:lineRule="auto"/>
      </w:pPr>
      <w:r>
        <w:br w:type="page"/>
      </w:r>
      <w:bookmarkStart w:id="45" w:name="_Toc536352793"/>
      <w:r w:rsidR="00FD46A1">
        <w:lastRenderedPageBreak/>
        <w:t>Deep Learning within the Context of Artificial Intelligence and Machine Learning</w:t>
      </w:r>
      <w:bookmarkEnd w:id="45"/>
    </w:p>
    <w:p w14:paraId="080D1340" w14:textId="727AB0A2" w:rsidR="00FD46A1" w:rsidRDefault="00FD46A1" w:rsidP="00976E45"/>
    <w:p w14:paraId="67D73747" w14:textId="2646148E" w:rsidR="00FD46A1" w:rsidRDefault="00353D56" w:rsidP="00976E45">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087CEE">
            <w:rPr>
              <w:noProof/>
              <w:lang w:val="en-US"/>
            </w:rPr>
            <w:t>(16)</w:t>
          </w:r>
          <w:r w:rsidR="00A27524">
            <w:fldChar w:fldCharType="end"/>
          </w:r>
        </w:sdtContent>
      </w:sdt>
      <w:r w:rsidR="00143A47">
        <w:t>.</w:t>
      </w:r>
    </w:p>
    <w:p w14:paraId="5DEF4EE0" w14:textId="786869D2" w:rsidR="007D5B61" w:rsidRDefault="007D5B61" w:rsidP="00976E45"/>
    <w:p w14:paraId="58B091A7" w14:textId="49CD59D3" w:rsidR="007D5B61" w:rsidRDefault="007D5B61" w:rsidP="00976E45">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(16)</w:t>
          </w:r>
          <w:r w:rsidR="00CA3906">
            <w:fldChar w:fldCharType="end"/>
          </w:r>
        </w:sdtContent>
      </w:sdt>
      <w:r w:rsidR="00023AE9">
        <w:t>.</w:t>
      </w:r>
    </w:p>
    <w:p w14:paraId="52A85488" w14:textId="10D7389E" w:rsidR="00813257" w:rsidRDefault="00813257" w:rsidP="00976E45"/>
    <w:p w14:paraId="2BA3D187" w14:textId="17F3D2C0" w:rsidR="00813257" w:rsidRDefault="00813257" w:rsidP="00976E45">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(16)</w:t>
          </w:r>
          <w:r w:rsidR="00CA3906">
            <w:fldChar w:fldCharType="end"/>
          </w:r>
        </w:sdtContent>
      </w:sdt>
    </w:p>
    <w:p w14:paraId="31508146" w14:textId="30D39E0A" w:rsidR="00AB33AA" w:rsidRDefault="00AB33AA" w:rsidP="00976E45"/>
    <w:p w14:paraId="4162ABEA" w14:textId="73CE8CF2" w:rsidR="00AB33AA" w:rsidRDefault="00AB33AA" w:rsidP="00976E45">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087CEE">
            <w:rPr>
              <w:noProof/>
              <w:lang w:val="en-US"/>
            </w:rPr>
            <w:t>(16)</w:t>
          </w:r>
          <w:r w:rsidR="008B0D99">
            <w:fldChar w:fldCharType="end"/>
          </w:r>
        </w:sdtContent>
      </w:sdt>
      <w:r w:rsidR="008B0D99">
        <w:t>.</w:t>
      </w:r>
    </w:p>
    <w:p w14:paraId="02B47C82" w14:textId="6821E9FF" w:rsidR="005B7289" w:rsidRDefault="005B7289" w:rsidP="00976E45"/>
    <w:p w14:paraId="43023D14" w14:textId="61332B09" w:rsidR="00FD46A1" w:rsidRPr="00FD46A1" w:rsidRDefault="005B7289" w:rsidP="00976E45">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087CEE">
            <w:rPr>
              <w:noProof/>
              <w:lang w:val="en-US"/>
            </w:rPr>
            <w:t>(16)</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(16)</w:t>
          </w:r>
          <w:r w:rsidR="00CA3906">
            <w:fldChar w:fldCharType="end"/>
          </w:r>
        </w:sdtContent>
      </w:sdt>
      <w:r w:rsidR="00CB3DCF">
        <w:t>.</w:t>
      </w:r>
    </w:p>
    <w:p w14:paraId="4B2F68F1" w14:textId="4ECA3838" w:rsidR="008A44AD" w:rsidRDefault="00FD46A1" w:rsidP="00241D70">
      <w:pPr>
        <w:pStyle w:val="Heading2"/>
        <w:spacing w:line="480" w:lineRule="auto"/>
      </w:pPr>
      <w:bookmarkStart w:id="46" w:name="_Toc536352794"/>
      <w:r>
        <w:t>M</w:t>
      </w:r>
      <w:r w:rsidR="004F4443" w:rsidRPr="004F4443">
        <w:t>athematical Background</w:t>
      </w:r>
      <w:r>
        <w:t xml:space="preserve"> for Deep Learning</w:t>
      </w:r>
      <w:bookmarkEnd w:id="46"/>
    </w:p>
    <w:p w14:paraId="034DB873" w14:textId="77777777" w:rsidR="00DE48F1" w:rsidRPr="00DE48F1" w:rsidRDefault="00DE48F1" w:rsidP="00976E45"/>
    <w:p w14:paraId="45AF4BAF" w14:textId="410EE89C" w:rsidR="008A44AD" w:rsidRDefault="008A44AD" w:rsidP="00241D70">
      <w:pPr>
        <w:pStyle w:val="Heading3"/>
        <w:spacing w:line="480" w:lineRule="auto"/>
      </w:pPr>
      <w:bookmarkStart w:id="47" w:name="_Toc536352795"/>
      <w:r>
        <w:t>Rosenblatt’s Perceptron</w:t>
      </w:r>
      <w:bookmarkEnd w:id="47"/>
    </w:p>
    <w:p w14:paraId="319B33AA" w14:textId="77777777" w:rsidR="008A44AD" w:rsidRPr="008A44AD" w:rsidRDefault="008A44AD" w:rsidP="00976E45"/>
    <w:p w14:paraId="5912A8F1" w14:textId="19C479D1" w:rsidR="00F474D7" w:rsidRDefault="007C1017" w:rsidP="00976E45">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087CEE">
            <w:rPr>
              <w:noProof/>
              <w:lang w:val="en-US"/>
            </w:rPr>
            <w:t>(17)</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w:t>
      </w:r>
      <w:r w:rsidR="000731F1">
        <w:lastRenderedPageBreak/>
        <w:t>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976E45"/>
    <w:p w14:paraId="127F138C" w14:textId="59FBF7D9" w:rsidR="00E53766" w:rsidRDefault="00E53766" w:rsidP="00976E45">
      <w:r>
        <w:t>He outlined a mathematical framework for these mechanisms, at the hand of the following constructs:</w:t>
      </w:r>
    </w:p>
    <w:p w14:paraId="3B896000" w14:textId="77777777" w:rsidR="00C745E2" w:rsidRDefault="00E53766" w:rsidP="00976E45">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976E45">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976E45">
      <w:r>
        <w:t xml:space="preserve">3. S-points are connected in specific ways to A-units and forward their stimulus response to them, in the form of an inhibitory or an excitatory impulse </w:t>
      </w:r>
    </w:p>
    <w:p w14:paraId="7CD52AC6" w14:textId="77777777" w:rsidR="004308F9" w:rsidRDefault="00C745E2" w:rsidP="00976E45">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976E45">
      <w:r>
        <w:t>5. The connections between S-points and A-units, and between A-units themselves is random, and not all elements of such a network are connected to each other</w:t>
      </w:r>
    </w:p>
    <w:p w14:paraId="435683B1" w14:textId="56D0FDEB" w:rsidR="004308F9" w:rsidRDefault="004308F9" w:rsidP="00976E45">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087CEE">
            <w:rPr>
              <w:noProof/>
              <w:lang w:val="en-US"/>
            </w:rPr>
            <w:t xml:space="preserve"> (17)</w:t>
          </w:r>
          <w:r w:rsidR="00CA3906">
            <w:fldChar w:fldCharType="end"/>
          </w:r>
        </w:sdtContent>
      </w:sdt>
    </w:p>
    <w:p w14:paraId="027EAA8F" w14:textId="278D3449" w:rsidR="004308F9" w:rsidRDefault="004308F9" w:rsidP="00976E45"/>
    <w:p w14:paraId="7970CBD8" w14:textId="659BD11B" w:rsidR="00860785" w:rsidRDefault="004308F9" w:rsidP="00976E45">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087CEE">
            <w:rPr>
              <w:noProof/>
              <w:lang w:val="en-US"/>
            </w:rPr>
            <w:t>(17)</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48" w:name="_Toc536352796"/>
      <w:r>
        <w:t>Deep Feedforward Neural Networks</w:t>
      </w:r>
      <w:bookmarkEnd w:id="48"/>
    </w:p>
    <w:p w14:paraId="530BD8EC" w14:textId="77777777" w:rsidR="00921C6C" w:rsidRDefault="00921C6C" w:rsidP="00976E45"/>
    <w:p w14:paraId="284F417F" w14:textId="5DDA5FFC" w:rsidR="00484FAA" w:rsidRDefault="00860785" w:rsidP="00976E45">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 xml:space="preserve"> (16)</w:t>
          </w:r>
          <w:r w:rsidR="00CA3906">
            <w:fldChar w:fldCharType="end"/>
          </w:r>
        </w:sdtContent>
      </w:sdt>
      <w:r w:rsidR="00E4259F">
        <w:t>.</w:t>
      </w:r>
    </w:p>
    <w:p w14:paraId="0076BDAC" w14:textId="66DBE3C3" w:rsidR="00E4259F" w:rsidRDefault="00E4259F" w:rsidP="00976E45"/>
    <w:p w14:paraId="1CBDA508" w14:textId="70ED3ACC" w:rsidR="00E4259F" w:rsidRDefault="00E4259F" w:rsidP="00976E45">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976E45"/>
    <w:p w14:paraId="0E5C2BFC" w14:textId="37E5825F" w:rsidR="00E4259F" w:rsidRPr="009D2A88" w:rsidRDefault="00E4259F" w:rsidP="00976E45">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976E45"/>
    <w:p w14:paraId="21E5683D" w14:textId="1E36ABEA" w:rsidR="008A44AD" w:rsidRDefault="009D2A88" w:rsidP="00976E45">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087CEE">
            <w:rPr>
              <w:noProof/>
              <w:lang w:val="en-US"/>
            </w:rPr>
            <w:t>(17)</w:t>
          </w:r>
          <w:r>
            <w:fldChar w:fldCharType="end"/>
          </w:r>
        </w:sdtContent>
      </w:sdt>
      <w:r>
        <w:t>.</w:t>
      </w:r>
    </w:p>
    <w:p w14:paraId="3989D289" w14:textId="048F9AB8" w:rsidR="004308F9" w:rsidRDefault="004308F9" w:rsidP="00976E45"/>
    <w:p w14:paraId="4C60FBF6" w14:textId="4DB51090" w:rsidR="00AA5F9E" w:rsidRDefault="00C5206F" w:rsidP="00976E45">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pert</w:t>
      </w:r>
      <w:proofErr w:type="spellStart"/>
      <w:r w:rsidR="003208AA">
        <w:t>aining</w:t>
      </w:r>
      <w:proofErr w:type="spellEnd"/>
      <w:r w:rsidR="003208AA">
        <w:t xml:space="preserve">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 xml:space="preserve"> (16)</w:t>
          </w:r>
          <w:r w:rsidR="00CA3906">
            <w:fldChar w:fldCharType="end"/>
          </w:r>
        </w:sdtContent>
      </w:sdt>
      <w:r w:rsidR="00CA3906">
        <w:t>.</w:t>
      </w:r>
    </w:p>
    <w:p w14:paraId="3C9CDF9D" w14:textId="77777777" w:rsidR="00921C6C" w:rsidRDefault="00921C6C" w:rsidP="00976E45"/>
    <w:p w14:paraId="47D6A131" w14:textId="50DFF6DD" w:rsidR="00921C6C" w:rsidRDefault="00AC0963" w:rsidP="00976E45">
      <w:r>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 xml:space="preserve"> (16)</w:t>
          </w:r>
          <w:r w:rsidR="00CA3906">
            <w:fldChar w:fldCharType="end"/>
          </w:r>
        </w:sdtContent>
      </w:sdt>
      <w:r>
        <w:t>.</w:t>
      </w:r>
    </w:p>
    <w:p w14:paraId="71ED699B" w14:textId="070E6678" w:rsidR="00F66900" w:rsidRDefault="00F66900" w:rsidP="00976E45"/>
    <w:p w14:paraId="120056A6" w14:textId="54DF4AF7" w:rsidR="00F45DA0" w:rsidRDefault="00F66900" w:rsidP="00976E45">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87CEE">
            <w:rPr>
              <w:noProof/>
              <w:lang w:val="en-US"/>
            </w:rPr>
            <w:t xml:space="preserve"> (16)</w:t>
          </w:r>
          <m:oMath>
            <m:r>
              <w:rPr>
                <w:rFonts w:ascii="Cambria Math" w:hAnsi="Cambria Math"/>
                <w:i/>
              </w:rPr>
              <w:fldChar w:fldCharType="end"/>
            </m:r>
          </m:oMath>
        </w:sdtContent>
      </w:sdt>
      <w:r w:rsidR="00773926">
        <w:t>.</w:t>
      </w:r>
    </w:p>
    <w:p w14:paraId="09E27BB8" w14:textId="77777777" w:rsidR="00C16DAD" w:rsidRDefault="00C16DAD" w:rsidP="00976E45"/>
    <w:p w14:paraId="4E7DC696" w14:textId="7D7BA69C" w:rsidR="00F66900" w:rsidRDefault="00773926" w:rsidP="00976E45">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(16)</w:t>
          </w:r>
          <w:r w:rsidR="00CA3906">
            <w:fldChar w:fldCharType="end"/>
          </w:r>
        </w:sdtContent>
      </w:sdt>
      <w:r>
        <w:t>.</w:t>
      </w:r>
    </w:p>
    <w:p w14:paraId="0569A385" w14:textId="690D6A16" w:rsidR="00EA5161" w:rsidRDefault="00EA5161" w:rsidP="00976E45"/>
    <w:p w14:paraId="42ABCEB8" w14:textId="77AFE759" w:rsidR="00EA5161" w:rsidRDefault="00585ABF" w:rsidP="00976E45">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(16)</w:t>
          </w:r>
          <w:r w:rsidR="00CA3906">
            <w:fldChar w:fldCharType="end"/>
          </w:r>
        </w:sdtContent>
      </w:sdt>
      <w:r w:rsidR="00A96232">
        <w:t>.</w:t>
      </w:r>
    </w:p>
    <w:p w14:paraId="7EDD6F17" w14:textId="6E179907" w:rsidR="00C9103F" w:rsidRDefault="00C9103F" w:rsidP="00976E45"/>
    <w:p w14:paraId="1A569755" w14:textId="53CAEAE1" w:rsidR="00C9103F" w:rsidRDefault="00C16DAD" w:rsidP="00976E45">
      <w:r>
        <w:t>Combining the concepts explained above, then gives us a representation for a single hidden layer in an ANN as follows:</w:t>
      </w:r>
    </w:p>
    <w:p w14:paraId="2AA1A0D7" w14:textId="77777777" w:rsidR="00AE50FA" w:rsidRDefault="00AE50FA" w:rsidP="00976E45"/>
    <w:p w14:paraId="445B4294" w14:textId="7E37ED74" w:rsidR="00C16DAD" w:rsidRPr="008C4038" w:rsidRDefault="00C16DAD" w:rsidP="00976E45">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976E45"/>
    <w:p w14:paraId="4636618F" w14:textId="02D4C01F" w:rsidR="008C4038" w:rsidRDefault="008C4038" w:rsidP="00976E45">
      <w:r>
        <w:t>And</w:t>
      </w:r>
      <w:r w:rsidR="00B63526">
        <w:t>, by extension,</w:t>
      </w:r>
      <w:r>
        <w:t xml:space="preserve"> for a </w:t>
      </w:r>
      <w:r w:rsidR="00B63526">
        <w:t>neural network with three hidden layers:</w:t>
      </w:r>
    </w:p>
    <w:p w14:paraId="36DB1C43" w14:textId="3EA05C0A" w:rsidR="00B63526" w:rsidRDefault="00B63526" w:rsidP="00976E45"/>
    <w:p w14:paraId="28F7C759" w14:textId="7B0C80DD" w:rsidR="00B63526" w:rsidRPr="00AE50FA" w:rsidRDefault="0011017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976E45"/>
    <w:p w14:paraId="0554DF68" w14:textId="2A46D94E" w:rsidR="00B63526" w:rsidRPr="00B63526" w:rsidRDefault="0011017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976E45"/>
    <w:p w14:paraId="5CE55FCC" w14:textId="02D2C184" w:rsidR="00B63526" w:rsidRPr="00AE50FA" w:rsidRDefault="0011017B" w:rsidP="00976E45">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976E45"/>
    <w:p w14:paraId="494F4CA4" w14:textId="2737E04A" w:rsidR="00C16DAD" w:rsidRPr="00233DCB" w:rsidRDefault="00AE50FA" w:rsidP="00976E45">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Sin</w:t>
      </w:r>
      <w:proofErr w:type="spellStart"/>
      <w:r>
        <w:t>ce</w:t>
      </w:r>
      <w:proofErr w:type="spellEnd"/>
      <w:r>
        <w:t xml:space="preserv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87CEE">
            <w:rPr>
              <w:noProof/>
              <w:lang w:val="en-US"/>
            </w:rPr>
            <w:t xml:space="preserve"> (16)</w:t>
          </w:r>
          <m:oMath>
            <m:r>
              <w:rPr>
                <w:rFonts w:ascii="Cambria Math" w:hAnsi="Cambria Math"/>
                <w:i/>
              </w:rPr>
              <w:fldChar w:fldCharType="end"/>
            </m:r>
          </m:oMath>
        </w:sdtContent>
      </w:sdt>
      <w:r>
        <w:t>.</w:t>
      </w:r>
    </w:p>
    <w:p w14:paraId="37048E64" w14:textId="7F3075F9" w:rsidR="00A90EE5" w:rsidRDefault="00A90EE5" w:rsidP="00976E45"/>
    <w:p w14:paraId="5C95D1DC" w14:textId="23CEE7EF" w:rsidR="00D96BD4" w:rsidRDefault="00CD36D7" w:rsidP="00976E45">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proofErr w:type="spellStart"/>
      <w:r w:rsidR="00FB7958">
        <w:t>inary</w:t>
      </w:r>
      <w:proofErr w:type="spellEnd"/>
      <w:r w:rsidR="00FB7958">
        <w:t xml:space="preserve"> cross entropy</w:t>
      </w:r>
      <w:r w:rsidR="008E38B9">
        <w:t>:</w:t>
      </w:r>
    </w:p>
    <w:p w14:paraId="53A47166" w14:textId="7EFC3E80" w:rsidR="008E38B9" w:rsidRDefault="008E38B9" w:rsidP="00976E45">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20FA18AA" w:rsidR="008E38B9" w:rsidRDefault="008E38B9" w:rsidP="00976E45">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87CEE">
            <w:rPr>
              <w:noProof/>
              <w:lang w:val="en-US"/>
            </w:rPr>
            <w:t xml:space="preserve"> (16)</w:t>
          </w:r>
          <m:oMath>
            <m:r>
              <w:rPr>
                <w:rFonts w:ascii="Cambria Math" w:hAnsi="Cambria Math"/>
                <w:i/>
              </w:rPr>
              <w:fldChar w:fldCharType="end"/>
            </m:r>
          </m:oMath>
        </w:sdtContent>
      </w:sdt>
      <w:r>
        <w:t>.</w:t>
      </w:r>
    </w:p>
    <w:p w14:paraId="7477CD76" w14:textId="77777777" w:rsidR="00D96BD4" w:rsidRDefault="00D96BD4" w:rsidP="00976E45"/>
    <w:p w14:paraId="012AE0CD" w14:textId="36B3C59E" w:rsidR="00A90EE5" w:rsidRDefault="00D96BD4" w:rsidP="00976E45">
      <w:r>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087CEE">
        <w:t xml:space="preserve">Figure </w:t>
      </w:r>
      <w:r w:rsidR="00087CEE">
        <w:rPr>
          <w:noProof/>
        </w:rPr>
        <w:t>6</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976E45"/>
    <w:p w14:paraId="5D943F0B" w14:textId="77777777" w:rsidR="00154E7B" w:rsidRDefault="00154E7B" w:rsidP="00976E45">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44B8936E" w:rsidR="00254AA6" w:rsidRDefault="00154E7B" w:rsidP="00976E45">
      <w:pPr>
        <w:pStyle w:val="Caption"/>
      </w:pPr>
      <w:bookmarkStart w:id="49" w:name="_Ref535606052"/>
      <w:bookmarkStart w:id="50" w:name="_Toc536352817"/>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87CEE">
        <w:rPr>
          <w:noProof/>
        </w:rPr>
        <w:t>6</w:t>
      </w:r>
      <w:r w:rsidR="009831C8">
        <w:rPr>
          <w:noProof/>
        </w:rPr>
        <w:fldChar w:fldCharType="end"/>
      </w:r>
      <w:bookmarkEnd w:id="49"/>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0"/>
    </w:p>
    <w:p w14:paraId="4106CDBD" w14:textId="77777777" w:rsidR="00E039F6" w:rsidRDefault="00E039F6" w:rsidP="00976E45"/>
    <w:p w14:paraId="322A91C2" w14:textId="35BBF71E" w:rsidR="00154E7B" w:rsidRDefault="00B63526" w:rsidP="00976E45">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087CEE">
            <w:rPr>
              <w:noProof/>
              <w:lang w:val="en-US"/>
            </w:rPr>
            <w:t xml:space="preserve"> (16)</w:t>
          </w:r>
          <w:r w:rsidR="00CA3906">
            <w:fldChar w:fldCharType="end"/>
          </w:r>
        </w:sdtContent>
      </w:sdt>
      <w:r w:rsidR="00E039F6">
        <w:t>:</w:t>
      </w:r>
    </w:p>
    <w:p w14:paraId="422CD612" w14:textId="226BD006" w:rsidR="00E039F6" w:rsidRDefault="00E039F6" w:rsidP="00976E45"/>
    <w:p w14:paraId="1D184814" w14:textId="28D3B590" w:rsidR="00E039F6" w:rsidRPr="00E039F6" w:rsidRDefault="00E039F6"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976E45"/>
    <w:p w14:paraId="40C57187" w14:textId="251D610F" w:rsidR="00A96232" w:rsidRDefault="00E039F6" w:rsidP="00976E45">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976E45"/>
    <w:p w14:paraId="5BCCA631" w14:textId="160A9B7D" w:rsidR="005A17A6" w:rsidRPr="00B442F9" w:rsidRDefault="00B442F9" w:rsidP="00976E45">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976E45"/>
    <w:p w14:paraId="17995264" w14:textId="5BECD584" w:rsidR="00B442F9" w:rsidRDefault="00B442F9" w:rsidP="00976E45">
      <w:r>
        <w:t>And the gradients on the weights and the bias term:</w:t>
      </w:r>
    </w:p>
    <w:p w14:paraId="27C81633" w14:textId="77777777" w:rsidR="00BB6312" w:rsidRDefault="00BB6312" w:rsidP="00976E45"/>
    <w:p w14:paraId="7F78D494" w14:textId="5E313419" w:rsidR="00B442F9" w:rsidRPr="00253D72" w:rsidRDefault="0011017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976E45"/>
    <w:p w14:paraId="039D92CB" w14:textId="22524C57" w:rsidR="00253D72" w:rsidRDefault="0011017B" w:rsidP="00976E45">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976E45"/>
    <w:p w14:paraId="3258907D" w14:textId="05E155DF" w:rsidR="00B442F9" w:rsidRDefault="00824CF4" w:rsidP="00976E45">
      <w:r>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976E45"/>
    <w:p w14:paraId="09B1935A" w14:textId="01420911" w:rsidR="00781876" w:rsidRDefault="00781876" w:rsidP="00976E45">
      <w:r>
        <w:lastRenderedPageBreak/>
        <w:t>This gradient is then propagated to the activations of the preceding layer:</w:t>
      </w:r>
    </w:p>
    <w:p w14:paraId="5D627AD6" w14:textId="5AB2626B" w:rsidR="00781876" w:rsidRDefault="00781876" w:rsidP="00976E45"/>
    <w:p w14:paraId="0876888E" w14:textId="1B828BE8" w:rsidR="00781876" w:rsidRPr="00AB7A14" w:rsidRDefault="00AB7A14" w:rsidP="00976E45">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976E45"/>
    <w:p w14:paraId="7033286D" w14:textId="77777777" w:rsidR="00AD396C" w:rsidRDefault="00AD396C" w:rsidP="00976E45"/>
    <w:p w14:paraId="1C155F62" w14:textId="77777777" w:rsidR="00BA5820" w:rsidRDefault="00BA5820" w:rsidP="00976E45"/>
    <w:p w14:paraId="3D1711BF" w14:textId="77777777" w:rsidR="00773926" w:rsidRDefault="00773926" w:rsidP="00976E45"/>
    <w:p w14:paraId="221F1487" w14:textId="77777777" w:rsidR="00921C6C" w:rsidRDefault="00921C6C" w:rsidP="00976E45"/>
    <w:p w14:paraId="3F750D90" w14:textId="3825EDC3" w:rsidR="004F4443" w:rsidRDefault="004F4443" w:rsidP="00976E45">
      <w:pPr>
        <w:rPr>
          <w:rFonts w:cs="Arial"/>
          <w:kern w:val="32"/>
          <w:sz w:val="32"/>
          <w:szCs w:val="28"/>
        </w:rPr>
      </w:pPr>
      <w:r>
        <w:br w:type="page"/>
      </w:r>
    </w:p>
    <w:p w14:paraId="405076B1" w14:textId="3CE4968D" w:rsidR="004F4443" w:rsidRDefault="004F4443" w:rsidP="00241D70">
      <w:pPr>
        <w:pStyle w:val="Heading2"/>
        <w:spacing w:line="480" w:lineRule="auto"/>
      </w:pPr>
      <w:bookmarkStart w:id="51" w:name="_Toc536352797"/>
      <w:r>
        <w:lastRenderedPageBreak/>
        <w:t>Convolutional Neural Networks</w:t>
      </w:r>
      <w:bookmarkEnd w:id="51"/>
    </w:p>
    <w:p w14:paraId="186719F6" w14:textId="77777777" w:rsidR="004F4443" w:rsidRDefault="004F4443" w:rsidP="00976E45">
      <w:pPr>
        <w:rPr>
          <w:rFonts w:cs="Arial"/>
          <w:kern w:val="32"/>
          <w:sz w:val="32"/>
          <w:szCs w:val="28"/>
        </w:rPr>
      </w:pPr>
      <w:r>
        <w:br w:type="page"/>
      </w:r>
    </w:p>
    <w:p w14:paraId="4BCAFBE4" w14:textId="5F302369" w:rsidR="004F4443" w:rsidRDefault="004F4443" w:rsidP="00241D70">
      <w:pPr>
        <w:pStyle w:val="Heading2"/>
        <w:spacing w:line="480" w:lineRule="auto"/>
      </w:pPr>
      <w:bookmarkStart w:id="52" w:name="_Toc536352798"/>
      <w:r>
        <w:lastRenderedPageBreak/>
        <w:t>Variational Autoencoders</w:t>
      </w:r>
      <w:bookmarkEnd w:id="52"/>
    </w:p>
    <w:p w14:paraId="5922530C" w14:textId="77777777" w:rsidR="004F4443" w:rsidRDefault="004F4443" w:rsidP="00976E45">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3" w:name="_Toc536352799"/>
      <w:r>
        <w:lastRenderedPageBreak/>
        <w:t>Generative Adversarial Networks</w:t>
      </w:r>
      <w:bookmarkEnd w:id="53"/>
    </w:p>
    <w:p w14:paraId="15E95539" w14:textId="77777777" w:rsidR="00E07FD1" w:rsidRDefault="00E07FD1" w:rsidP="00976E45">
      <w:pPr>
        <w:rPr>
          <w:rFonts w:cs="Arial"/>
          <w:kern w:val="32"/>
          <w:sz w:val="72"/>
          <w:szCs w:val="32"/>
        </w:rPr>
      </w:pPr>
      <w:r>
        <w:br w:type="page"/>
      </w:r>
    </w:p>
    <w:p w14:paraId="57620942" w14:textId="046F972C" w:rsidR="00493A54" w:rsidRDefault="00493A54" w:rsidP="00241D70">
      <w:pPr>
        <w:pStyle w:val="Heading1"/>
        <w:spacing w:line="480" w:lineRule="auto"/>
      </w:pPr>
      <w:bookmarkStart w:id="54" w:name="_Toc536352800"/>
      <w:r>
        <w:lastRenderedPageBreak/>
        <w:t>Data</w:t>
      </w:r>
      <w:bookmarkEnd w:id="54"/>
    </w:p>
    <w:p w14:paraId="33773656" w14:textId="1764A038" w:rsidR="00E07FD1" w:rsidRDefault="00E07FD1" w:rsidP="00241D70">
      <w:pPr>
        <w:pStyle w:val="Heading1"/>
        <w:spacing w:line="480" w:lineRule="auto"/>
      </w:pPr>
      <w:bookmarkStart w:id="55" w:name="_Toc536352801"/>
      <w:r w:rsidRPr="000A198C">
        <w:lastRenderedPageBreak/>
        <w:t>Methods</w:t>
      </w:r>
      <w:bookmarkEnd w:id="55"/>
    </w:p>
    <w:p w14:paraId="0A6340D1" w14:textId="04E3F6A3" w:rsidR="005407B8" w:rsidRDefault="005407B8" w:rsidP="00976E45">
      <w:r>
        <w:br w:type="page"/>
      </w:r>
    </w:p>
    <w:p w14:paraId="387981B0" w14:textId="541FA8F3" w:rsidR="005407B8" w:rsidRDefault="00163CA2" w:rsidP="00241D70">
      <w:pPr>
        <w:pStyle w:val="Heading2"/>
        <w:spacing w:line="480" w:lineRule="auto"/>
      </w:pPr>
      <w:bookmarkStart w:id="56" w:name="_Toc536352802"/>
      <w:r>
        <w:lastRenderedPageBreak/>
        <w:t>ROOT</w:t>
      </w:r>
      <w:bookmarkEnd w:id="56"/>
    </w:p>
    <w:p w14:paraId="688E2FE7" w14:textId="493971C3" w:rsidR="00163CA2" w:rsidRDefault="00163CA2" w:rsidP="00976E45">
      <w:r>
        <w:br w:type="page"/>
      </w:r>
    </w:p>
    <w:p w14:paraId="03B50A34" w14:textId="06211898" w:rsidR="00163CA2" w:rsidRDefault="00163CA2" w:rsidP="00241D70">
      <w:pPr>
        <w:pStyle w:val="Heading2"/>
        <w:spacing w:line="480" w:lineRule="auto"/>
      </w:pPr>
      <w:bookmarkStart w:id="57" w:name="_Toc536352803"/>
      <w:r>
        <w:lastRenderedPageBreak/>
        <w:t>Data Extraction from WLCG</w:t>
      </w:r>
      <w:bookmarkEnd w:id="57"/>
    </w:p>
    <w:p w14:paraId="4D528CBB" w14:textId="1E15DF5A" w:rsidR="00163CA2" w:rsidRDefault="00163CA2" w:rsidP="00976E45"/>
    <w:p w14:paraId="48265424" w14:textId="77777777" w:rsidR="00163CA2" w:rsidRPr="00163CA2" w:rsidRDefault="00163CA2" w:rsidP="00976E45"/>
    <w:p w14:paraId="7F6C57C8" w14:textId="77777777" w:rsidR="00E07FD1" w:rsidRDefault="00E07FD1" w:rsidP="00976E45">
      <w:pPr>
        <w:rPr>
          <w:rFonts w:cs="Arial"/>
          <w:kern w:val="32"/>
          <w:sz w:val="72"/>
          <w:szCs w:val="32"/>
        </w:rPr>
      </w:pPr>
      <w:r>
        <w:br w:type="page"/>
      </w:r>
    </w:p>
    <w:p w14:paraId="7A708BFD" w14:textId="6A1058A8" w:rsidR="00810CCA" w:rsidRDefault="00E07FD1" w:rsidP="00241D70">
      <w:pPr>
        <w:pStyle w:val="Heading1"/>
        <w:spacing w:line="480" w:lineRule="auto"/>
      </w:pPr>
      <w:bookmarkStart w:id="58" w:name="_Toc536352804"/>
      <w:r>
        <w:lastRenderedPageBreak/>
        <w:t>Results</w:t>
      </w:r>
      <w:bookmarkEnd w:id="58"/>
    </w:p>
    <w:p w14:paraId="4AB75E53" w14:textId="77777777" w:rsidR="00E07FD1" w:rsidRDefault="00E07FD1" w:rsidP="00976E45">
      <w:pPr>
        <w:rPr>
          <w:rFonts w:cs="Arial"/>
          <w:kern w:val="32"/>
          <w:sz w:val="72"/>
          <w:szCs w:val="32"/>
        </w:rPr>
      </w:pPr>
      <w:r>
        <w:br w:type="page"/>
      </w:r>
    </w:p>
    <w:p w14:paraId="77AA61E7" w14:textId="566E2357" w:rsidR="00E07FD1" w:rsidRDefault="00E07FD1" w:rsidP="00241D70">
      <w:pPr>
        <w:pStyle w:val="Heading1"/>
        <w:spacing w:line="480" w:lineRule="auto"/>
      </w:pPr>
      <w:bookmarkStart w:id="59" w:name="_Toc536352805"/>
      <w:r>
        <w:lastRenderedPageBreak/>
        <w:t>Discussion</w:t>
      </w:r>
      <w:bookmarkEnd w:id="59"/>
    </w:p>
    <w:p w14:paraId="5E7ACD42" w14:textId="77777777" w:rsidR="00E07FD1" w:rsidRDefault="00E07FD1" w:rsidP="00976E45">
      <w:pPr>
        <w:rPr>
          <w:rFonts w:cs="Arial"/>
          <w:kern w:val="32"/>
          <w:sz w:val="72"/>
          <w:szCs w:val="32"/>
        </w:rPr>
      </w:pPr>
      <w:r>
        <w:br w:type="page"/>
      </w:r>
    </w:p>
    <w:p w14:paraId="28213E03" w14:textId="13196BE1" w:rsidR="00E07FD1" w:rsidRDefault="00E07FD1" w:rsidP="00241D70">
      <w:pPr>
        <w:pStyle w:val="Heading1"/>
        <w:spacing w:line="480" w:lineRule="auto"/>
      </w:pPr>
      <w:bookmarkStart w:id="60" w:name="_Toc536352806"/>
      <w:r>
        <w:lastRenderedPageBreak/>
        <w:t>Conclusion</w:t>
      </w:r>
      <w:bookmarkEnd w:id="60"/>
    </w:p>
    <w:p w14:paraId="447A24B7" w14:textId="77777777" w:rsidR="00385294" w:rsidRPr="00385294" w:rsidRDefault="00385294" w:rsidP="00976E45"/>
    <w:p w14:paraId="32B7997A" w14:textId="16084D57" w:rsidR="00385294" w:rsidRDefault="00385294" w:rsidP="00976E45">
      <w:r>
        <w:br w:type="page"/>
      </w:r>
    </w:p>
    <w:p w14:paraId="578BBB66" w14:textId="77777777" w:rsidR="00810CCA" w:rsidRPr="003B0C59" w:rsidRDefault="00810CCA" w:rsidP="00976E45"/>
    <w:bookmarkStart w:id="61" w:name="_Toc536352807"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61"/>
        </w:p>
        <w:sdt>
          <w:sdtPr>
            <w:id w:val="111145805"/>
            <w:bibliography/>
          </w:sdtPr>
          <w:sdtContent>
            <w:p w14:paraId="5BC0850A" w14:textId="77777777" w:rsidR="00087CEE" w:rsidRDefault="00F41874" w:rsidP="00087CEE">
              <w:pPr>
                <w:pStyle w:val="Bibliography"/>
                <w:rPr>
                  <w:noProof/>
                  <w:lang w:val="en-GB"/>
                </w:rPr>
              </w:pPr>
              <w:r>
                <w:fldChar w:fldCharType="begin"/>
              </w:r>
              <w:r>
                <w:instrText xml:space="preserve"> BIBLIOGRAPHY </w:instrText>
              </w:r>
              <w:r>
                <w:fldChar w:fldCharType="separate"/>
              </w:r>
              <w:r w:rsidR="00087CEE">
                <w:rPr>
                  <w:noProof/>
                  <w:lang w:val="en-GB"/>
                </w:rPr>
                <w:t xml:space="preserve">1. </w:t>
              </w:r>
              <w:r w:rsidR="00087CEE">
                <w:rPr>
                  <w:i/>
                  <w:iCs/>
                  <w:noProof/>
                  <w:lang w:val="en-GB"/>
                </w:rPr>
                <w:t xml:space="preserve">Modern Particle Physics. </w:t>
              </w:r>
              <w:r w:rsidR="00087CEE">
                <w:rPr>
                  <w:b/>
                  <w:bCs/>
                  <w:noProof/>
                  <w:lang w:val="en-GB"/>
                </w:rPr>
                <w:t>Thomson, Mark.</w:t>
              </w:r>
              <w:r w:rsidR="00087CEE">
                <w:rPr>
                  <w:noProof/>
                  <w:lang w:val="en-GB"/>
                </w:rPr>
                <w:t xml:space="preserve"> Cambridge, UK : Cambridge University Press, 2013. ISBN 978-1-107-03426-6.</w:t>
              </w:r>
            </w:p>
            <w:p w14:paraId="03BCB2CB" w14:textId="77777777" w:rsidR="00087CEE" w:rsidRDefault="00087CEE" w:rsidP="00087CEE">
              <w:pPr>
                <w:pStyle w:val="Bibliography"/>
                <w:rPr>
                  <w:noProof/>
                  <w:lang w:val="en-GB"/>
                </w:rPr>
              </w:pPr>
              <w:r>
                <w:rPr>
                  <w:noProof/>
                  <w:lang w:val="en-GB"/>
                </w:rPr>
                <w:t xml:space="preserve">2. </w:t>
              </w:r>
              <w:r>
                <w:rPr>
                  <w:b/>
                  <w:bCs/>
                  <w:noProof/>
                  <w:lang w:val="en-GB"/>
                </w:rPr>
                <w:t>CERN.</w:t>
              </w:r>
              <w:r>
                <w:rPr>
                  <w:noProof/>
                  <w:lang w:val="en-GB"/>
                </w:rPr>
                <w:t xml:space="preserve"> About CERN: Who we are: Our History. </w:t>
              </w:r>
              <w:r>
                <w:rPr>
                  <w:i/>
                  <w:iCs/>
                  <w:noProof/>
                  <w:lang w:val="en-GB"/>
                </w:rPr>
                <w:t xml:space="preserve">CERN. </w:t>
              </w:r>
              <w:r>
                <w:rPr>
                  <w:noProof/>
                  <w:lang w:val="en-GB"/>
                </w:rPr>
                <w:t>[Online] CERN. [Cited: 26 January 2019.] https://home.cern/about/who-we-are/our-history.</w:t>
              </w:r>
            </w:p>
            <w:p w14:paraId="7923C745" w14:textId="77777777" w:rsidR="00087CEE" w:rsidRDefault="00087CEE" w:rsidP="00087CEE">
              <w:pPr>
                <w:pStyle w:val="Bibliography"/>
                <w:rPr>
                  <w:noProof/>
                  <w:lang w:val="en-GB"/>
                </w:rPr>
              </w:pPr>
              <w:r>
                <w:rPr>
                  <w:noProof/>
                  <w:lang w:val="en-GB"/>
                </w:rPr>
                <w:t xml:space="preserve">3. —. CERN: Who We Are: Our Governance: Member States. </w:t>
              </w:r>
              <w:r>
                <w:rPr>
                  <w:i/>
                  <w:iCs/>
                  <w:noProof/>
                  <w:lang w:val="en-GB"/>
                </w:rPr>
                <w:t xml:space="preserve">CERN. </w:t>
              </w:r>
              <w:r>
                <w:rPr>
                  <w:noProof/>
                  <w:lang w:val="en-GB"/>
                </w:rPr>
                <w:t>[Online] [Cited: 26 January 2019.] https://home.cern/about/who-we-are/our-governance/member-states.</w:t>
              </w:r>
            </w:p>
            <w:p w14:paraId="6CA0A4BD" w14:textId="77777777" w:rsidR="00087CEE" w:rsidRDefault="00087CEE" w:rsidP="00087CEE">
              <w:pPr>
                <w:pStyle w:val="Bibliography"/>
                <w:rPr>
                  <w:noProof/>
                  <w:lang w:val="en-GB"/>
                </w:rPr>
              </w:pPr>
              <w:r>
                <w:rPr>
                  <w:noProof/>
                  <w:lang w:val="en-GB"/>
                </w:rPr>
                <w:t xml:space="preserve">4. —. CERN: About: Who We Are: Our Mission. </w:t>
              </w:r>
              <w:r>
                <w:rPr>
                  <w:i/>
                  <w:iCs/>
                  <w:noProof/>
                  <w:lang w:val="en-GB"/>
                </w:rPr>
                <w:t xml:space="preserve">CERN. </w:t>
              </w:r>
              <w:r>
                <w:rPr>
                  <w:noProof/>
                  <w:lang w:val="en-GB"/>
                </w:rPr>
                <w:t>[Online] [Cited: 26 January 2019.] https://home.cern/about/who-we-are/our-mission.</w:t>
              </w:r>
            </w:p>
            <w:p w14:paraId="69DCDE78" w14:textId="77777777" w:rsidR="00087CEE" w:rsidRDefault="00087CEE" w:rsidP="00087CEE">
              <w:pPr>
                <w:pStyle w:val="Bibliography"/>
                <w:rPr>
                  <w:noProof/>
                  <w:lang w:val="en-GB"/>
                </w:rPr>
              </w:pPr>
              <w:r>
                <w:rPr>
                  <w:noProof/>
                  <w:lang w:val="en-GB"/>
                </w:rPr>
                <w:t xml:space="preserve">5. —. Grafana IT Overview. </w:t>
              </w:r>
              <w:r>
                <w:rPr>
                  <w:i/>
                  <w:iCs/>
                  <w:noProof/>
                  <w:lang w:val="en-GB"/>
                </w:rPr>
                <w:t xml:space="preserve">CERN. </w:t>
              </w:r>
              <w:r>
                <w:rPr>
                  <w:noProof/>
                  <w:lang w:val="en-GB"/>
                </w:rPr>
                <w:t>[Online] [Cited: 26 January 2019.] http://monit-grafana-open.cern.ch/d/000000884/it-overview?orgId=16.</w:t>
              </w:r>
            </w:p>
            <w:p w14:paraId="594F8C84" w14:textId="77777777" w:rsidR="00087CEE" w:rsidRDefault="00087CEE" w:rsidP="00087CEE">
              <w:pPr>
                <w:pStyle w:val="Bibliography"/>
                <w:rPr>
                  <w:noProof/>
                  <w:lang w:val="en-GB"/>
                </w:rPr>
              </w:pPr>
              <w:r>
                <w:rPr>
                  <w:noProof/>
                  <w:lang w:val="en-GB"/>
                </w:rPr>
                <w:t xml:space="preserve">6. </w:t>
              </w:r>
              <w:r>
                <w:rPr>
                  <w:b/>
                  <w:bCs/>
                  <w:noProof/>
                  <w:lang w:val="en-GB"/>
                </w:rPr>
                <w:t>Chardley, Sarah.</w:t>
              </w:r>
              <w:r>
                <w:rPr>
                  <w:noProof/>
                  <w:lang w:val="en-GB"/>
                </w:rPr>
                <w:t xml:space="preserve"> LHC Does a Dry-Run. </w:t>
              </w:r>
              <w:r>
                <w:rPr>
                  <w:i/>
                  <w:iCs/>
                  <w:noProof/>
                  <w:lang w:val="en-GB"/>
                </w:rPr>
                <w:t xml:space="preserve">Symmetry Magazine. </w:t>
              </w:r>
              <w:r>
                <w:rPr>
                  <w:noProof/>
                  <w:lang w:val="en-GB"/>
                </w:rPr>
                <w:t>[Online] 20 March 2015. [Cited: 26 January 2019.] https://www.symmetrymagazine.org/article/march-2015/the-lhc-does-a-dry-run.</w:t>
              </w:r>
            </w:p>
            <w:p w14:paraId="5BCE8582" w14:textId="77777777" w:rsidR="00087CEE" w:rsidRDefault="00087CEE" w:rsidP="00087CEE">
              <w:pPr>
                <w:pStyle w:val="Bibliography"/>
                <w:rPr>
                  <w:noProof/>
                  <w:lang w:val="en-GB"/>
                </w:rPr>
              </w:pPr>
              <w:r>
                <w:rPr>
                  <w:noProof/>
                  <w:lang w:val="en-GB"/>
                </w:rPr>
                <w:t xml:space="preserve">7. </w:t>
              </w:r>
              <w:r>
                <w:rPr>
                  <w:b/>
                  <w:bCs/>
                  <w:noProof/>
                  <w:lang w:val="en-GB"/>
                </w:rPr>
                <w:t>CERN.</w:t>
              </w:r>
              <w:r>
                <w:rPr>
                  <w:noProof/>
                  <w:lang w:val="en-GB"/>
                </w:rPr>
                <w:t xml:space="preserve"> CERN Resources: FAQs: Facts and Figures About the LHC. </w:t>
              </w:r>
              <w:r>
                <w:rPr>
                  <w:i/>
                  <w:iCs/>
                  <w:noProof/>
                  <w:lang w:val="en-GB"/>
                </w:rPr>
                <w:t xml:space="preserve">CERN. </w:t>
              </w:r>
              <w:r>
                <w:rPr>
                  <w:noProof/>
                  <w:lang w:val="en-GB"/>
                </w:rPr>
                <w:t>[Online] [Cited: 06 01 2019.] https://home.cern/resources/faqs/facts-and-figures-about-lhc.</w:t>
              </w:r>
            </w:p>
            <w:p w14:paraId="1CE4B91A" w14:textId="77777777" w:rsidR="00087CEE" w:rsidRDefault="00087CEE" w:rsidP="00087CEE">
              <w:pPr>
                <w:pStyle w:val="Bibliography"/>
                <w:rPr>
                  <w:noProof/>
                  <w:lang w:val="en-GB"/>
                </w:rPr>
              </w:pPr>
              <w:r>
                <w:rPr>
                  <w:noProof/>
                  <w:lang w:val="en-GB"/>
                </w:rPr>
                <w:t xml:space="preserve">8. </w:t>
              </w:r>
              <w:r>
                <w:rPr>
                  <w:b/>
                  <w:bCs/>
                  <w:noProof/>
                  <w:lang w:val="en-GB"/>
                </w:rPr>
                <w:t>University of California Davis.</w:t>
              </w:r>
              <w:r>
                <w:rPr>
                  <w:noProof/>
                  <w:lang w:val="en-GB"/>
                </w:rPr>
                <w:t xml:space="preserve"> RHIC. </w:t>
              </w:r>
              <w:r>
                <w:rPr>
                  <w:i/>
                  <w:iCs/>
                  <w:noProof/>
                  <w:lang w:val="en-GB"/>
                </w:rPr>
                <w:t xml:space="preserve">UC Davis Nuclear. </w:t>
              </w:r>
              <w:r>
                <w:rPr>
                  <w:noProof/>
                  <w:lang w:val="en-GB"/>
                </w:rPr>
                <w:t>[Online] [Cited: 27 01 2019.] http://nuclear.ucdavis.edu/~rpicha/rhic.html.</w:t>
              </w:r>
            </w:p>
            <w:p w14:paraId="0D9DCB01" w14:textId="77777777" w:rsidR="00087CEE" w:rsidRDefault="00087CEE" w:rsidP="00087CEE">
              <w:pPr>
                <w:pStyle w:val="Bibliography"/>
                <w:rPr>
                  <w:noProof/>
                  <w:lang w:val="en-GB"/>
                </w:rPr>
              </w:pPr>
              <w:r>
                <w:rPr>
                  <w:noProof/>
                  <w:lang w:val="en-GB"/>
                </w:rPr>
                <w:t xml:space="preserve">9. </w:t>
              </w:r>
              <w:r>
                <w:rPr>
                  <w:b/>
                  <w:bCs/>
                  <w:noProof/>
                  <w:lang w:val="en-GB"/>
                </w:rPr>
                <w:t>Encyclopedia Britannica.</w:t>
              </w:r>
              <w:r>
                <w:rPr>
                  <w:noProof/>
                  <w:lang w:val="en-GB"/>
                </w:rPr>
                <w:t xml:space="preserve"> Tevatron Particle Accelerator. </w:t>
              </w:r>
              <w:r>
                <w:rPr>
                  <w:i/>
                  <w:iCs/>
                  <w:noProof/>
                  <w:lang w:val="en-GB"/>
                </w:rPr>
                <w:t xml:space="preserve">Encyclopedia Britannica. </w:t>
              </w:r>
              <w:r>
                <w:rPr>
                  <w:noProof/>
                  <w:lang w:val="en-GB"/>
                </w:rPr>
                <w:t>[Online] [Cited: 27 January 2019.] https://www.britannica.com/technology/Tevatron.</w:t>
              </w:r>
            </w:p>
            <w:p w14:paraId="79818D72" w14:textId="77777777" w:rsidR="00087CEE" w:rsidRDefault="00087CEE" w:rsidP="00087CEE">
              <w:pPr>
                <w:pStyle w:val="Bibliography"/>
                <w:rPr>
                  <w:noProof/>
                  <w:lang w:val="en-GB"/>
                </w:rPr>
              </w:pPr>
              <w:r>
                <w:rPr>
                  <w:noProof/>
                  <w:lang w:val="en-GB"/>
                </w:rPr>
                <w:t xml:space="preserve">10. </w:t>
              </w:r>
              <w:r>
                <w:rPr>
                  <w:i/>
                  <w:iCs/>
                  <w:noProof/>
                  <w:lang w:val="en-GB"/>
                </w:rPr>
                <w:t xml:space="preserve">CIRCUMFERENCE VARIATIONS OBSERVED AT KEKB. </w:t>
              </w:r>
              <w:r>
                <w:rPr>
                  <w:b/>
                  <w:bCs/>
                  <w:noProof/>
                  <w:lang w:val="en-GB"/>
                </w:rPr>
                <w:t>Masuzawa, M, et al.</w:t>
              </w:r>
              <w:r>
                <w:rPr>
                  <w:noProof/>
                  <w:lang w:val="en-GB"/>
                </w:rPr>
                <w:t xml:space="preserve"> 2002. Proceedings of the 7th International Workshop on Accelerator Alignment. Vols. Spring-8.</w:t>
              </w:r>
            </w:p>
            <w:p w14:paraId="7A1C556E" w14:textId="77777777" w:rsidR="00087CEE" w:rsidRDefault="00087CEE" w:rsidP="00087CEE">
              <w:pPr>
                <w:pStyle w:val="Bibliography"/>
                <w:rPr>
                  <w:noProof/>
                  <w:lang w:val="en-GB"/>
                </w:rPr>
              </w:pPr>
              <w:r>
                <w:rPr>
                  <w:noProof/>
                  <w:lang w:val="en-GB"/>
                </w:rPr>
                <w:t xml:space="preserve">11. </w:t>
              </w:r>
              <w:r>
                <w:rPr>
                  <w:b/>
                  <w:bCs/>
                  <w:noProof/>
                  <w:lang w:val="en-GB"/>
                </w:rPr>
                <w:t>Kurokawa, Shin-Ichi and Olsen, Stephen L.</w:t>
              </w:r>
              <w:r>
                <w:rPr>
                  <w:noProof/>
                  <w:lang w:val="en-GB"/>
                </w:rPr>
                <w:t xml:space="preserve"> The KEK B-Factory Experiment. </w:t>
              </w:r>
              <w:r>
                <w:rPr>
                  <w:i/>
                  <w:iCs/>
                  <w:noProof/>
                  <w:lang w:val="en-GB"/>
                </w:rPr>
                <w:t xml:space="preserve">Stanford University. </w:t>
              </w:r>
              <w:r>
                <w:rPr>
                  <w:noProof/>
                  <w:lang w:val="en-GB"/>
                </w:rPr>
                <w:t>[Online] [Cited: 27 January 2019.] www.slac.stanford.edu/pubs/beamline/29/2/29-2-kurokawa.pdf.</w:t>
              </w:r>
            </w:p>
            <w:p w14:paraId="2C066974" w14:textId="77777777" w:rsidR="00087CEE" w:rsidRDefault="00087CEE" w:rsidP="00087CEE">
              <w:pPr>
                <w:pStyle w:val="Bibliography"/>
                <w:rPr>
                  <w:noProof/>
                  <w:lang w:val="en-GB"/>
                </w:rPr>
              </w:pPr>
              <w:r>
                <w:rPr>
                  <w:noProof/>
                  <w:lang w:val="en-GB"/>
                </w:rPr>
                <w:t xml:space="preserve">12. </w:t>
              </w:r>
              <w:r>
                <w:rPr>
                  <w:b/>
                  <w:bCs/>
                  <w:noProof/>
                  <w:lang w:val="en-GB"/>
                </w:rPr>
                <w:t>Taking a Closer Look at the LHC.</w:t>
              </w:r>
              <w:r>
                <w:rPr>
                  <w:noProof/>
                  <w:lang w:val="en-GB"/>
                </w:rPr>
                <w:t xml:space="preserve"> The LHC Proton Source. </w:t>
              </w:r>
              <w:r>
                <w:rPr>
                  <w:i/>
                  <w:iCs/>
                  <w:noProof/>
                  <w:lang w:val="en-GB"/>
                </w:rPr>
                <w:t xml:space="preserve">LHC Closer. </w:t>
              </w:r>
              <w:r>
                <w:rPr>
                  <w:noProof/>
                  <w:lang w:val="en-GB"/>
                </w:rPr>
                <w:t>[Online] [Cited: 27 January 2019.] https://www.lhc-closer.es/taking_a_closer_look_at_lhc/0.proton_source.</w:t>
              </w:r>
            </w:p>
            <w:p w14:paraId="0D0850CC" w14:textId="77777777" w:rsidR="00087CEE" w:rsidRDefault="00087CEE" w:rsidP="00087CEE">
              <w:pPr>
                <w:pStyle w:val="Bibliography"/>
                <w:rPr>
                  <w:noProof/>
                  <w:lang w:val="en-GB"/>
                </w:rPr>
              </w:pPr>
              <w:r>
                <w:rPr>
                  <w:noProof/>
                  <w:lang w:val="en-GB"/>
                </w:rPr>
                <w:t xml:space="preserve">13. </w:t>
              </w:r>
              <w:r>
                <w:rPr>
                  <w:b/>
                  <w:bCs/>
                  <w:noProof/>
                  <w:lang w:val="en-GB"/>
                </w:rPr>
                <w:t>CERN.</w:t>
              </w:r>
              <w:r>
                <w:rPr>
                  <w:noProof/>
                  <w:lang w:val="en-GB"/>
                </w:rPr>
                <w:t xml:space="preserve"> LHC: The Guide. </w:t>
              </w:r>
              <w:r>
                <w:rPr>
                  <w:i/>
                  <w:iCs/>
                  <w:noProof/>
                  <w:lang w:val="en-GB"/>
                </w:rPr>
                <w:t xml:space="preserve">CERN. </w:t>
              </w:r>
              <w:r>
                <w:rPr>
                  <w:noProof/>
                  <w:lang w:val="en-GB"/>
                </w:rPr>
                <w:t>[Online] [Cited: 2017 January 2019.] https://home.cern/resources/brochure/cern/lhc-guide.</w:t>
              </w:r>
            </w:p>
            <w:p w14:paraId="13106ACB" w14:textId="77777777" w:rsidR="00087CEE" w:rsidRDefault="00087CEE" w:rsidP="00087CEE">
              <w:pPr>
                <w:pStyle w:val="Bibliography"/>
                <w:rPr>
                  <w:noProof/>
                  <w:lang w:val="en-GB"/>
                </w:rPr>
              </w:pPr>
              <w:r>
                <w:rPr>
                  <w:noProof/>
                  <w:lang w:val="en-GB"/>
                </w:rPr>
                <w:lastRenderedPageBreak/>
                <w:t xml:space="preserve">14. </w:t>
              </w:r>
              <w:r>
                <w:rPr>
                  <w:b/>
                  <w:bCs/>
                  <w:noProof/>
                  <w:lang w:val="en-GB"/>
                </w:rPr>
                <w:t>Field, Rick.</w:t>
              </w:r>
              <w:r>
                <w:rPr>
                  <w:noProof/>
                  <w:lang w:val="en-GB"/>
                </w:rPr>
                <w:t xml:space="preserve"> PHY2061 - Enriched Physics 2 - Relativity 4. </w:t>
              </w:r>
              <w:r>
                <w:rPr>
                  <w:i/>
                  <w:iCs/>
                  <w:noProof/>
                  <w:lang w:val="en-GB"/>
                </w:rPr>
                <w:t xml:space="preserve">University of Florida Physics. </w:t>
              </w:r>
              <w:r>
                <w:rPr>
                  <w:noProof/>
                  <w:lang w:val="en-GB"/>
                </w:rPr>
                <w:t>[Online] [Cited: 27 January 2019.] http://www.phys.ufl.edu/~acosta/phy2061/lectures/Relativity4.pdf.</w:t>
              </w:r>
            </w:p>
            <w:p w14:paraId="77DDA890" w14:textId="77777777" w:rsidR="00087CEE" w:rsidRDefault="00087CEE" w:rsidP="00087CEE">
              <w:pPr>
                <w:pStyle w:val="Bibliography"/>
                <w:rPr>
                  <w:noProof/>
                  <w:lang w:val="en-GB"/>
                </w:rPr>
              </w:pPr>
              <w:r>
                <w:rPr>
                  <w:noProof/>
                  <w:lang w:val="en-GB"/>
                </w:rPr>
                <w:t xml:space="preserve">15. </w:t>
              </w:r>
              <w:r>
                <w:rPr>
                  <w:b/>
                  <w:bCs/>
                  <w:noProof/>
                  <w:lang w:val="en-GB"/>
                </w:rPr>
                <w:t>CERN.</w:t>
              </w:r>
              <w:r>
                <w:rPr>
                  <w:noProof/>
                  <w:lang w:val="en-GB"/>
                </w:rPr>
                <w:t xml:space="preserve"> The CERN Accelerator Complex. </w:t>
              </w:r>
              <w:r>
                <w:rPr>
                  <w:i/>
                  <w:iCs/>
                  <w:noProof/>
                  <w:lang w:val="en-GB"/>
                </w:rPr>
                <w:t xml:space="preserve">CERN Document Server. </w:t>
              </w:r>
              <w:r>
                <w:rPr>
                  <w:noProof/>
                  <w:lang w:val="en-GB"/>
                </w:rPr>
                <w:t>[Online] [Cited: 26 January 2019.] https://cds.cern.ch/record/2636343/files/CCC-v2018-print-v2.jpg?subformat=icon-1440.</w:t>
              </w:r>
            </w:p>
            <w:p w14:paraId="0D988CB5" w14:textId="77777777" w:rsidR="00087CEE" w:rsidRDefault="00087CEE" w:rsidP="00087CEE">
              <w:pPr>
                <w:pStyle w:val="Bibliography"/>
                <w:rPr>
                  <w:noProof/>
                  <w:lang w:val="en-GB"/>
                </w:rPr>
              </w:pPr>
              <w:r>
                <w:rPr>
                  <w:noProof/>
                  <w:lang w:val="en-GB"/>
                </w:rPr>
                <w:t xml:space="preserve">16. </w:t>
              </w:r>
              <w:r>
                <w:rPr>
                  <w:b/>
                  <w:bCs/>
                  <w:noProof/>
                  <w:lang w:val="en-GB"/>
                </w:rPr>
                <w:t>Goodfellow, Ian, Bengio, Yoshua and Courville, Aaron.</w:t>
              </w:r>
              <w:r>
                <w:rPr>
                  <w:noProof/>
                  <w:lang w:val="en-GB"/>
                </w:rPr>
                <w:t xml:space="preserve"> </w:t>
              </w:r>
              <w:r>
                <w:rPr>
                  <w:i/>
                  <w:iCs/>
                  <w:noProof/>
                  <w:lang w:val="en-GB"/>
                </w:rPr>
                <w:t xml:space="preserve">Deep Learning. </w:t>
              </w:r>
              <w:r>
                <w:rPr>
                  <w:noProof/>
                  <w:lang w:val="en-GB"/>
                </w:rPr>
                <w:t>Cambridge, Masachusetts : The MIT Press, 2016. ISBN 9780262035613.</w:t>
              </w:r>
            </w:p>
            <w:p w14:paraId="305AC0EA" w14:textId="77777777" w:rsidR="00087CEE" w:rsidRDefault="00087CEE" w:rsidP="00087CEE">
              <w:pPr>
                <w:pStyle w:val="Bibliography"/>
                <w:rPr>
                  <w:noProof/>
                  <w:lang w:val="en-GB"/>
                </w:rPr>
              </w:pPr>
              <w:r>
                <w:rPr>
                  <w:noProof/>
                  <w:lang w:val="en-GB"/>
                </w:rPr>
                <w:t xml:space="preserve">17. </w:t>
              </w:r>
              <w:r>
                <w:rPr>
                  <w:i/>
                  <w:iCs/>
                  <w:noProof/>
                  <w:lang w:val="en-GB"/>
                </w:rPr>
                <w:t xml:space="preserve">The Perceptron: A Probabilistic Model for Information Storage and Organization in the Brain. </w:t>
              </w:r>
              <w:r>
                <w:rPr>
                  <w:b/>
                  <w:bCs/>
                  <w:noProof/>
                  <w:lang w:val="en-GB"/>
                </w:rPr>
                <w:t>Rosenblatt, F.</w:t>
              </w:r>
              <w:r>
                <w:rPr>
                  <w:noProof/>
                  <w:lang w:val="en-GB"/>
                </w:rPr>
                <w:t xml:space="preserve"> 6, 1958, Psychological Review, Vol. 65.</w:t>
              </w:r>
            </w:p>
            <w:p w14:paraId="1DF531DC" w14:textId="09618216" w:rsidR="00F41874" w:rsidRDefault="00F41874" w:rsidP="00087CEE">
              <w:r>
                <w:rPr>
                  <w:noProof/>
                </w:rPr>
                <w:fldChar w:fldCharType="end"/>
              </w:r>
            </w:p>
          </w:sdtContent>
        </w:sdt>
      </w:sdtContent>
    </w:sdt>
    <w:p w14:paraId="1770E9C1" w14:textId="77777777" w:rsidR="00810CCA" w:rsidRPr="003B0C59" w:rsidRDefault="00810CCA" w:rsidP="00976E45">
      <w:pPr>
        <w:rPr>
          <w:rFonts w:eastAsia="MS Mincho"/>
          <w:lang w:eastAsia="ja-JP"/>
        </w:rPr>
      </w:pPr>
    </w:p>
    <w:p w14:paraId="61C44782" w14:textId="77777777" w:rsidR="00810CCA" w:rsidRPr="003B0C59" w:rsidRDefault="00810CCA" w:rsidP="00976E45"/>
    <w:p w14:paraId="41F8417C" w14:textId="77777777" w:rsidR="00C140B9" w:rsidRDefault="00C140B9" w:rsidP="00976E45"/>
    <w:p w14:paraId="6BF5042A" w14:textId="77777777" w:rsidR="00C0691B" w:rsidRDefault="00C0691B" w:rsidP="00976E45"/>
    <w:p w14:paraId="31ADC275" w14:textId="77777777" w:rsidR="00C0691B" w:rsidRDefault="00C0691B" w:rsidP="00976E45"/>
    <w:p w14:paraId="7209DE70" w14:textId="77777777" w:rsidR="00C0691B" w:rsidRDefault="00C0691B" w:rsidP="00976E45">
      <w:pPr>
        <w:sectPr w:rsidR="00C0691B" w:rsidSect="00793D55">
          <w:headerReference w:type="even" r:id="rId25"/>
          <w:headerReference w:type="default" r:id="rId26"/>
          <w:footerReference w:type="even" r:id="rId27"/>
          <w:footerReference w:type="default" r:id="rId28"/>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62" w:name="_Toc536352808"/>
      <w:r>
        <w:lastRenderedPageBreak/>
        <w:t>Appendices</w:t>
      </w:r>
      <w:bookmarkEnd w:id="62"/>
    </w:p>
    <w:p w14:paraId="7625F202" w14:textId="5C3D73B1" w:rsidR="00087CEE"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536352820" w:history="1">
        <w:r w:rsidR="00087CEE" w:rsidRPr="00D24004">
          <w:rPr>
            <w:rStyle w:val="Hyperlink"/>
            <w:noProof/>
          </w:rPr>
          <w:t>Appendix A: Plotting the Bethe-Bloch Equation</w:t>
        </w:r>
        <w:r w:rsidR="00087CEE">
          <w:rPr>
            <w:noProof/>
            <w:webHidden/>
          </w:rPr>
          <w:tab/>
        </w:r>
        <w:r w:rsidR="00087CEE">
          <w:rPr>
            <w:noProof/>
            <w:webHidden/>
          </w:rPr>
          <w:fldChar w:fldCharType="begin"/>
        </w:r>
        <w:r w:rsidR="00087CEE">
          <w:rPr>
            <w:noProof/>
            <w:webHidden/>
          </w:rPr>
          <w:instrText xml:space="preserve"> PAGEREF _Toc536352820 \h </w:instrText>
        </w:r>
        <w:r w:rsidR="00087CEE">
          <w:rPr>
            <w:noProof/>
            <w:webHidden/>
          </w:rPr>
        </w:r>
        <w:r w:rsidR="00087CEE">
          <w:rPr>
            <w:noProof/>
            <w:webHidden/>
          </w:rPr>
          <w:fldChar w:fldCharType="separate"/>
        </w:r>
        <w:r w:rsidR="00087CEE">
          <w:rPr>
            <w:noProof/>
            <w:webHidden/>
          </w:rPr>
          <w:t>45</w:t>
        </w:r>
        <w:r w:rsidR="00087CEE">
          <w:rPr>
            <w:noProof/>
            <w:webHidden/>
          </w:rPr>
          <w:fldChar w:fldCharType="end"/>
        </w:r>
      </w:hyperlink>
    </w:p>
    <w:p w14:paraId="28C21AAF" w14:textId="003D52ED" w:rsidR="00087CEE" w:rsidRDefault="00087CEE">
      <w:pPr>
        <w:pStyle w:val="TableofFigures"/>
        <w:tabs>
          <w:tab w:val="right" w:leader="dot" w:pos="8494"/>
        </w:tabs>
        <w:rPr>
          <w:rFonts w:asciiTheme="minorHAnsi" w:eastAsiaTheme="minorEastAsia" w:hAnsiTheme="minorHAnsi" w:cstheme="minorBidi"/>
          <w:smallCaps w:val="0"/>
          <w:noProof/>
          <w:szCs w:val="24"/>
        </w:rPr>
      </w:pPr>
      <w:hyperlink w:anchor="_Toc536352821" w:history="1">
        <w:r w:rsidRPr="00D24004">
          <w:rPr>
            <w:rStyle w:val="Hyperlink"/>
            <w:noProof/>
          </w:rPr>
          <w:t>Appendix B: Plotting Binary Cross-Entropy</w:t>
        </w:r>
        <w:r>
          <w:rPr>
            <w:noProof/>
            <w:webHidden/>
          </w:rPr>
          <w:tab/>
        </w:r>
        <w:r>
          <w:rPr>
            <w:noProof/>
            <w:webHidden/>
          </w:rPr>
          <w:fldChar w:fldCharType="begin"/>
        </w:r>
        <w:r>
          <w:rPr>
            <w:noProof/>
            <w:webHidden/>
          </w:rPr>
          <w:instrText xml:space="preserve"> PAGEREF _Toc536352821 \h </w:instrText>
        </w:r>
        <w:r>
          <w:rPr>
            <w:noProof/>
            <w:webHidden/>
          </w:rPr>
        </w:r>
        <w:r>
          <w:rPr>
            <w:noProof/>
            <w:webHidden/>
          </w:rPr>
          <w:fldChar w:fldCharType="separate"/>
        </w:r>
        <w:r>
          <w:rPr>
            <w:noProof/>
            <w:webHidden/>
          </w:rPr>
          <w:t>52</w:t>
        </w:r>
        <w:r>
          <w:rPr>
            <w:noProof/>
            <w:webHidden/>
          </w:rPr>
          <w:fldChar w:fldCharType="end"/>
        </w:r>
      </w:hyperlink>
    </w:p>
    <w:p w14:paraId="5D69CED0" w14:textId="0BA5E3EF" w:rsidR="00F54A54" w:rsidRPr="00F54A54" w:rsidRDefault="00F54A54" w:rsidP="00976E45">
      <w:r>
        <w:fldChar w:fldCharType="end"/>
      </w:r>
    </w:p>
    <w:p w14:paraId="3F2FDC87" w14:textId="5C973348" w:rsidR="004C4B3F" w:rsidRPr="00D91F18" w:rsidRDefault="00D91F18" w:rsidP="00241D70">
      <w:pPr>
        <w:pStyle w:val="AppendixHeading1"/>
        <w:spacing w:line="480" w:lineRule="auto"/>
        <w:rPr>
          <w:b/>
        </w:rPr>
      </w:pPr>
      <w:bookmarkStart w:id="63" w:name="_Toc536352809"/>
      <w:bookmarkStart w:id="64" w:name="_Toc536352818"/>
      <w:bookmarkStart w:id="65" w:name="_Toc536352820"/>
      <w:r>
        <w:lastRenderedPageBreak/>
        <w:t xml:space="preserve">Appendix A: </w:t>
      </w:r>
      <w:r w:rsidR="0018289F">
        <w:t>Plotting</w:t>
      </w:r>
      <w:r>
        <w:t xml:space="preserve"> the Bethe-Bloch Equation</w:t>
      </w:r>
      <w:bookmarkEnd w:id="63"/>
      <w:bookmarkEnd w:id="64"/>
      <w:bookmarkEnd w:id="65"/>
    </w:p>
    <w:p w14:paraId="2F3D4615" w14:textId="0F0D4C15" w:rsidR="00D91F18" w:rsidRDefault="00D91F18" w:rsidP="00976E45">
      <w:bookmarkStart w:id="66" w:name="create-a-bethe-bloch-function"/>
      <w:bookmarkEnd w:id="66"/>
      <w:r>
        <w:t>Create a Bethe-Bloch function:</w:t>
      </w:r>
    </w:p>
    <w:p w14:paraId="5CB6521E" w14:textId="77777777" w:rsidR="00D91F18" w:rsidRDefault="00D91F18" w:rsidP="00976E45">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proofErr w:type="spellStart"/>
      <w:r>
        <w:rPr>
          <w:rStyle w:val="NormalTok"/>
        </w:rPr>
        <w:t>dE.dx</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n,Z,v,beta</w:t>
      </w:r>
      <w:proofErr w:type="spellEnd"/>
      <w:r>
        <w:rPr>
          <w:rStyle w:val="NormalTok"/>
        </w:rPr>
        <w:t>){</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w:t>
      </w:r>
      <w:proofErr w:type="spellStart"/>
      <w:r>
        <w:rPr>
          <w:rStyle w:val="NormalTok"/>
        </w:rPr>
        <w:t>m.e</w:t>
      </w:r>
      <w:proofErr w:type="spellEnd"/>
      <w:r>
        <w:rPr>
          <w:rStyle w:val="NormalTok"/>
        </w:rPr>
        <w:t xml:space="preserv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proofErr w:type="spellStart"/>
      <w:r>
        <w:rPr>
          <w:rStyle w:val="NormalTok"/>
        </w:rPr>
        <w:t>m.e</w:t>
      </w:r>
      <w:proofErr w:type="spellEnd"/>
      <w:r>
        <w:rPr>
          <w:rStyle w:val="NormalTok"/>
        </w:rPr>
        <w:t>)</w:t>
      </w:r>
      <w:r>
        <w:rPr>
          <w:rStyle w:val="OperatorTok"/>
        </w:rPr>
        <w:t>/</w:t>
      </w:r>
      <w:r>
        <w:rPr>
          <w:rStyle w:val="NormalTok"/>
        </w:rPr>
        <w:t>(</w:t>
      </w:r>
      <w:proofErr w:type="spellStart"/>
      <w:r>
        <w:rPr>
          <w:rStyle w:val="NormalTok"/>
        </w:rPr>
        <w:t>I.e</w:t>
      </w:r>
      <w:proofErr w:type="spellEnd"/>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proofErr w:type="spellStart"/>
      <w:r>
        <w:rPr>
          <w:rStyle w:val="KeywordTok"/>
        </w:rPr>
        <w:t>exp</w:t>
      </w:r>
      <w:proofErr w:type="spellEnd"/>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proofErr w:type="spellStart"/>
      <w:r>
        <w:rPr>
          <w:rStyle w:val="NormalTok"/>
        </w:rPr>
        <w:t>I.e</w:t>
      </w:r>
      <w:proofErr w:type="spellEnd"/>
      <w:r>
        <w:rPr>
          <w:rStyle w:val="NormalTok"/>
        </w:rPr>
        <w:t xml:space="preserv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require</w:t>
      </w:r>
      <w:r>
        <w:rPr>
          <w:rStyle w:val="NormalTok"/>
        </w:rPr>
        <w:t>(latex2exp)</w:t>
      </w:r>
    </w:p>
    <w:p w14:paraId="59793578" w14:textId="77777777" w:rsidR="00D91F18" w:rsidRDefault="00D91F18" w:rsidP="00976E45">
      <w:pPr>
        <w:pStyle w:val="SourceCode"/>
      </w:pPr>
      <w:r>
        <w:rPr>
          <w:rStyle w:val="VerbatimChar"/>
        </w:rPr>
        <w:t>## Loading required package: latex2exp</w:t>
      </w:r>
    </w:p>
    <w:p w14:paraId="1A051E01" w14:textId="77777777" w:rsidR="00D91F18" w:rsidRDefault="00D91F18" w:rsidP="00976E45">
      <w:pPr>
        <w:pStyle w:val="SourceCode"/>
      </w:pPr>
      <w:proofErr w:type="spellStart"/>
      <w:r>
        <w:rPr>
          <w:rStyle w:val="NormalTok"/>
        </w:rPr>
        <w:lastRenderedPageBreak/>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 Pion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976E45">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"Bethe-Bloch Curve of an Electron moving through Silicon"</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976E45">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976E45">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80%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976E45">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976E45">
      <w:pPr>
        <w:pStyle w:val="SourceCode"/>
      </w:pPr>
      <w:r>
        <w:rPr>
          <w:rStyle w:val="NormalTok"/>
        </w:rPr>
        <w:t>v &lt;-</w:t>
      </w:r>
      <w:r>
        <w:rPr>
          <w:rStyle w:val="StringTok"/>
        </w:rPr>
        <w:t xml:space="preserve"> </w:t>
      </w:r>
      <w:proofErr w:type="spellStart"/>
      <w:r>
        <w:rPr>
          <w:rStyle w:val="KeywordTok"/>
        </w:rPr>
        <w:t>seq</w:t>
      </w:r>
      <w:proofErr w:type="spellEnd"/>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0.005</w:t>
      </w:r>
      <w:r>
        <w:br/>
      </w:r>
      <w:r>
        <w:br/>
      </w:r>
      <w:proofErr w:type="spellStart"/>
      <w:r>
        <w:rPr>
          <w:rStyle w:val="NormalTok"/>
        </w:rPr>
        <w:t>electron.y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proofErr w:type="spellStart"/>
      <w:r>
        <w:rPr>
          <w:rStyle w:val="NormalTok"/>
        </w:rPr>
        <w:t>m.e</w:t>
      </w:r>
      <w:proofErr w:type="spellEnd"/>
      <w:r>
        <w:rPr>
          <w:rStyle w:val="NormalTok"/>
        </w:rPr>
        <w:t xml:space="preserve"> &lt;-</w:t>
      </w:r>
      <w:r>
        <w:rPr>
          <w:rStyle w:val="StringTok"/>
        </w:rPr>
        <w:t xml:space="preserve"> </w:t>
      </w:r>
      <w:r>
        <w:rPr>
          <w:rStyle w:val="FloatTok"/>
        </w:rPr>
        <w:t>273.13</w:t>
      </w:r>
      <w:r>
        <w:rPr>
          <w:rStyle w:val="OperatorTok"/>
        </w:rPr>
        <w:t>*</w:t>
      </w:r>
      <w:proofErr w:type="spellStart"/>
      <w:r>
        <w:rPr>
          <w:rStyle w:val="NormalTok"/>
        </w:rPr>
        <w:t>m.e</w:t>
      </w:r>
      <w:proofErr w:type="spellEnd"/>
      <w:r>
        <w:br/>
      </w:r>
      <w:r>
        <w:br/>
      </w:r>
      <w:proofErr w:type="spellStart"/>
      <w:r>
        <w:rPr>
          <w:rStyle w:val="NormalTok"/>
        </w:rPr>
        <w:t>pion.y</w:t>
      </w:r>
      <w:proofErr w:type="spellEnd"/>
      <w:r>
        <w:rPr>
          <w:rStyle w:val="NormalTok"/>
        </w:rPr>
        <w:t xml:space="preserve"> =</w:t>
      </w:r>
      <w:r>
        <w:rPr>
          <w:rStyle w:val="StringTok"/>
        </w:rPr>
        <w:t xml:space="preserve"> </w:t>
      </w:r>
      <w:proofErr w:type="spellStart"/>
      <w:r>
        <w:rPr>
          <w:rStyle w:val="KeywordTok"/>
        </w:rPr>
        <w:t>dE.dx</w:t>
      </w:r>
      <w:proofErr w:type="spellEnd"/>
      <w:r>
        <w:rPr>
          <w:rStyle w:val="NormalTok"/>
        </w:rPr>
        <w:t>(</w:t>
      </w:r>
      <w:r>
        <w:rPr>
          <w:rStyle w:val="DataTypeTok"/>
        </w:rPr>
        <w:t>n=</w:t>
      </w:r>
      <w:proofErr w:type="spellStart"/>
      <w:r>
        <w:rPr>
          <w:rStyle w:val="NormalTok"/>
        </w:rPr>
        <w:t>n,</w:t>
      </w:r>
      <w:r>
        <w:rPr>
          <w:rStyle w:val="DataTypeTok"/>
        </w:rPr>
        <w:t>Z</w:t>
      </w:r>
      <w:proofErr w:type="spellEnd"/>
      <w:r>
        <w:rPr>
          <w:rStyle w:val="DataTypeTok"/>
        </w:rPr>
        <w:t>=</w:t>
      </w:r>
      <w:proofErr w:type="spellStart"/>
      <w:r>
        <w:rPr>
          <w:rStyle w:val="NormalTok"/>
        </w:rPr>
        <w:t>Z,</w:t>
      </w:r>
      <w:r>
        <w:rPr>
          <w:rStyle w:val="DataTypeTok"/>
        </w:rPr>
        <w:t>v</w:t>
      </w:r>
      <w:proofErr w:type="spellEnd"/>
      <w:r>
        <w:rPr>
          <w:rStyle w:val="DataTypeTok"/>
        </w:rPr>
        <w:t>=</w:t>
      </w:r>
      <w:proofErr w:type="spellStart"/>
      <w:r>
        <w:rPr>
          <w:rStyle w:val="NormalTok"/>
        </w:rPr>
        <w:t>v,</w:t>
      </w:r>
      <w:r>
        <w:rPr>
          <w:rStyle w:val="DataTypeTok"/>
        </w:rPr>
        <w:t>beta</w:t>
      </w:r>
      <w:proofErr w:type="spellEnd"/>
      <w:r>
        <w:rPr>
          <w:rStyle w:val="DataTypeTok"/>
        </w:rPr>
        <w:t>=</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pion.y,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 Pion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976E45">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976E45">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proofErr w:type="spellStart"/>
      <w:r>
        <w:rPr>
          <w:rStyle w:val="NormalTok"/>
        </w:rPr>
        <w:t>electron.y,</w:t>
      </w:r>
      <w:r>
        <w:rPr>
          <w:rStyle w:val="DataTypeTok"/>
        </w:rPr>
        <w:t>type</w:t>
      </w:r>
      <w:proofErr w:type="spellEnd"/>
      <w:r>
        <w:rPr>
          <w:rStyle w:val="DataTypeTok"/>
        </w:rPr>
        <w:t>=</w:t>
      </w:r>
      <w:r>
        <w:rPr>
          <w:rStyle w:val="StringTok"/>
        </w:rPr>
        <w:t>"</w:t>
      </w:r>
      <w:proofErr w:type="spellStart"/>
      <w:r>
        <w:rPr>
          <w:rStyle w:val="StringTok"/>
        </w:rPr>
        <w:t>l"</w:t>
      </w:r>
      <w:r>
        <w:rPr>
          <w:rStyle w:val="NormalTok"/>
        </w:rPr>
        <w:t>,</w:t>
      </w:r>
      <w:r>
        <w:rPr>
          <w:rStyle w:val="DataTypeTok"/>
        </w:rPr>
        <w:t>main</w:t>
      </w:r>
      <w:proofErr w:type="spellEnd"/>
      <w:r>
        <w:rPr>
          <w:rStyle w:val="DataTypeTok"/>
        </w:rPr>
        <w:t>=</w:t>
      </w:r>
      <w:r>
        <w:rPr>
          <w:rStyle w:val="StringTok"/>
        </w:rPr>
        <w:t xml:space="preserve">"Bethe-Bloch Curve of an Electron moving through Silicon </w:t>
      </w:r>
      <w:r>
        <w:rPr>
          <w:rStyle w:val="CharTok"/>
        </w:rPr>
        <w:t>\</w:t>
      </w:r>
      <w:proofErr w:type="spellStart"/>
      <w:r>
        <w:rPr>
          <w:rStyle w:val="CharTok"/>
        </w:rPr>
        <w:t>n</w:t>
      </w:r>
      <w:r>
        <w:rPr>
          <w:rStyle w:val="StringTok"/>
        </w:rPr>
        <w:t>at</w:t>
      </w:r>
      <w:proofErr w:type="spellEnd"/>
      <w:r>
        <w:rPr>
          <w:rStyle w:val="StringTok"/>
        </w:rPr>
        <w:t xml:space="preserve"> Speeds Upwards of 90% of the Speed of Light"</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976E45">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976E45">
      <w:pPr>
        <w:rPr>
          <w:lang w:val="en-US"/>
        </w:rPr>
      </w:pPr>
      <w:r>
        <w:rPr>
          <w:lang w:val="en-US"/>
        </w:rPr>
        <w:br w:type="page"/>
      </w:r>
    </w:p>
    <w:p w14:paraId="0152E9BE" w14:textId="0AA2DA41" w:rsidR="00D91F18" w:rsidRDefault="00B94906" w:rsidP="00241D70">
      <w:pPr>
        <w:pStyle w:val="AppendixHeading1"/>
        <w:spacing w:line="480" w:lineRule="auto"/>
      </w:pPr>
      <w:bookmarkStart w:id="67" w:name="_Toc536352810"/>
      <w:bookmarkStart w:id="68" w:name="_Toc536352819"/>
      <w:bookmarkStart w:id="69" w:name="_Toc536352821"/>
      <w:r>
        <w:lastRenderedPageBreak/>
        <w:t xml:space="preserve">Appendix B: </w:t>
      </w:r>
      <w:r w:rsidR="0018289F">
        <w:t xml:space="preserve">Plotting </w:t>
      </w:r>
      <w:r>
        <w:t>Binary Cross-Entropy</w:t>
      </w:r>
      <w:bookmarkEnd w:id="67"/>
      <w:bookmarkEnd w:id="68"/>
      <w:bookmarkEnd w:id="69"/>
    </w:p>
    <w:p w14:paraId="335849E4" w14:textId="77777777" w:rsidR="00B94906" w:rsidRDefault="00B94906" w:rsidP="00976E45">
      <w:pPr>
        <w:rPr>
          <w:lang w:val="en-US"/>
        </w:rPr>
      </w:pPr>
    </w:p>
    <w:p w14:paraId="0C534D86" w14:textId="307F03AB" w:rsidR="00B94906" w:rsidRDefault="000B1BC5" w:rsidP="00976E45">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976E45">
      <w:pPr>
        <w:rPr>
          <w:lang w:val="en-US"/>
        </w:rPr>
      </w:pPr>
    </w:p>
    <w:p w14:paraId="350F8302" w14:textId="77777777" w:rsidR="00B94906" w:rsidRDefault="00B94906" w:rsidP="00976E45">
      <w:pPr>
        <w:pStyle w:val="SourceCode"/>
      </w:pPr>
      <w:bookmarkStart w:id="70" w:name="for-binary-classification"/>
      <w:bookmarkEnd w:id="70"/>
      <w:proofErr w:type="spellStart"/>
      <w:r>
        <w:rPr>
          <w:rStyle w:val="NormalTok"/>
        </w:rPr>
        <w:t>cross.entropy</w:t>
      </w:r>
      <w:proofErr w:type="spellEnd"/>
      <w:r>
        <w:rPr>
          <w:rStyle w:val="NormalTok"/>
        </w:rPr>
        <w:t xml:space="preserve"> &lt;-</w:t>
      </w:r>
      <w:r>
        <w:rPr>
          <w:rStyle w:val="StringTok"/>
        </w:rPr>
        <w:t xml:space="preserve"> </w:t>
      </w:r>
      <w:r>
        <w:rPr>
          <w:rStyle w:val="ControlFlowTok"/>
        </w:rPr>
        <w:t>function</w:t>
      </w:r>
      <w:r>
        <w:rPr>
          <w:rStyle w:val="NormalTok"/>
        </w:rPr>
        <w:t>(</w:t>
      </w:r>
      <w:proofErr w:type="spellStart"/>
      <w:r>
        <w:rPr>
          <w:rStyle w:val="NormalTok"/>
        </w:rPr>
        <w:t>y,p</w:t>
      </w:r>
      <w:proofErr w:type="spellEnd"/>
      <w:r>
        <w:rPr>
          <w:rStyle w:val="NormalTok"/>
        </w:rPr>
        <w:t>){</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 xml:space="preserv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w:t>
      </w:r>
      <w:proofErr w:type="spellStart"/>
      <w:r>
        <w:rPr>
          <w:rStyle w:val="NormalTok"/>
        </w:rPr>
        <w:t>p,</w:t>
      </w:r>
      <w:r>
        <w:rPr>
          <w:rStyle w:val="DataTypeTok"/>
        </w:rPr>
        <w:t>base</w:t>
      </w:r>
      <w:proofErr w:type="spellEnd"/>
      <w:r>
        <w:rPr>
          <w:rStyle w:val="DataTypeTok"/>
        </w:rPr>
        <w:t>=</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proofErr w:type="spellStart"/>
      <w:r>
        <w:rPr>
          <w:rStyle w:val="KeywordTok"/>
        </w:rPr>
        <w:t>seq</w:t>
      </w:r>
      <w:proofErr w:type="spellEnd"/>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proofErr w:type="spellStart"/>
      <w:r>
        <w:rPr>
          <w:rStyle w:val="KeywordTok"/>
        </w:rPr>
        <w:t>cross.entropy</w:t>
      </w:r>
      <w:proofErr w:type="spellEnd"/>
      <w:r>
        <w:rPr>
          <w:rStyle w:val="NormalTok"/>
        </w:rPr>
        <w:t>(</w:t>
      </w:r>
      <w:proofErr w:type="spellStart"/>
      <w:r>
        <w:rPr>
          <w:rStyle w:val="NormalTok"/>
        </w:rPr>
        <w:t>y,p</w:t>
      </w:r>
      <w:proofErr w:type="spellEnd"/>
      <w:r>
        <w:rPr>
          <w:rStyle w:val="NormalTok"/>
        </w:rPr>
        <w:t>)</w:t>
      </w:r>
      <w:r>
        <w:br/>
      </w:r>
      <w:r>
        <w:br/>
      </w:r>
      <w:r>
        <w:rPr>
          <w:rStyle w:val="KeywordTok"/>
        </w:rPr>
        <w:t>require</w:t>
      </w:r>
      <w:r>
        <w:rPr>
          <w:rStyle w:val="NormalTok"/>
        </w:rPr>
        <w:t>(latex2exp)</w:t>
      </w:r>
    </w:p>
    <w:p w14:paraId="2F21A85D" w14:textId="77777777" w:rsidR="00B94906" w:rsidRDefault="00B94906" w:rsidP="00976E45">
      <w:pPr>
        <w:pStyle w:val="SourceCode"/>
      </w:pPr>
      <w:r>
        <w:rPr>
          <w:rStyle w:val="VerbatimChar"/>
        </w:rPr>
        <w:t>## Loading required package: latex2exp</w:t>
      </w:r>
    </w:p>
    <w:p w14:paraId="3944B9F3" w14:textId="77777777" w:rsidR="00B94906" w:rsidRDefault="00B94906" w:rsidP="00976E45">
      <w:pPr>
        <w:pStyle w:val="SourceCode"/>
      </w:pPr>
      <w:r>
        <w:rPr>
          <w:rStyle w:val="KeywordTok"/>
        </w:rPr>
        <w:t>plot</w:t>
      </w:r>
      <w:r>
        <w:rPr>
          <w:rStyle w:val="NormalTok"/>
        </w:rPr>
        <w:t>(</w:t>
      </w:r>
      <w:r>
        <w:rPr>
          <w:rStyle w:val="DataTypeTok"/>
        </w:rPr>
        <w:t>x=</w:t>
      </w:r>
      <w:proofErr w:type="spellStart"/>
      <w:r>
        <w:rPr>
          <w:rStyle w:val="NormalTok"/>
        </w:rPr>
        <w:t>p,</w:t>
      </w:r>
      <w:r>
        <w:rPr>
          <w:rStyle w:val="DataTypeTok"/>
        </w:rPr>
        <w:t>y</w:t>
      </w:r>
      <w:proofErr w:type="spellEnd"/>
      <w:r>
        <w:rPr>
          <w:rStyle w:val="DataTypeTok"/>
        </w:rPr>
        <w:t>=</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proofErr w:type="spellStart"/>
      <w:r>
        <w:rPr>
          <w:rStyle w:val="DataTypeTok"/>
        </w:rPr>
        <w:t>cex</w:t>
      </w:r>
      <w:proofErr w:type="spellEnd"/>
      <w:r>
        <w:rPr>
          <w:rStyle w:val="DataTypeTok"/>
        </w:rPr>
        <w:t>=</w:t>
      </w:r>
      <w:r>
        <w:rPr>
          <w:rStyle w:val="FloatTok"/>
        </w:rPr>
        <w:t>0.5</w:t>
      </w:r>
      <w:r>
        <w:rPr>
          <w:rStyle w:val="NormalTok"/>
        </w:rPr>
        <w:t xml:space="preserve">, </w:t>
      </w:r>
      <w:r>
        <w:rPr>
          <w:rStyle w:val="DataTypeTok"/>
        </w:rPr>
        <w:t>main =</w:t>
      </w:r>
      <w:r>
        <w:rPr>
          <w:rStyle w:val="NormalTok"/>
        </w:rPr>
        <w:t xml:space="preserve"> </w:t>
      </w:r>
      <w:proofErr w:type="spellStart"/>
      <w:r>
        <w:rPr>
          <w:rStyle w:val="KeywordTok"/>
        </w:rPr>
        <w:t>TeX</w:t>
      </w:r>
      <w:proofErr w:type="spellEnd"/>
      <w:r>
        <w:rPr>
          <w:rStyle w:val="NormalTok"/>
        </w:rPr>
        <w:t>(</w:t>
      </w:r>
      <w:r>
        <w:rPr>
          <w:rStyle w:val="StringTok"/>
        </w:rPr>
        <w:t>"J($</w:t>
      </w:r>
      <w:r>
        <w:rPr>
          <w:rStyle w:val="CharTok"/>
        </w:rPr>
        <w:t>\\</w:t>
      </w:r>
      <w:r>
        <w:rPr>
          <w:rStyle w:val="StringTok"/>
        </w:rPr>
        <w:t>theta$) = -(y log(p)-(1-log(p)))"</w:t>
      </w:r>
      <w:r>
        <w:rPr>
          <w:rStyle w:val="NormalTok"/>
        </w:rPr>
        <w:t>),</w:t>
      </w:r>
      <w:proofErr w:type="spellStart"/>
      <w:r>
        <w:rPr>
          <w:rStyle w:val="DataTypeTok"/>
        </w:rPr>
        <w:t>ylab</w:t>
      </w:r>
      <w:proofErr w:type="spellEnd"/>
      <w:r>
        <w:rPr>
          <w:rStyle w:val="DataTypeTok"/>
        </w:rPr>
        <w:t xml:space="preserve"> =</w:t>
      </w:r>
      <w:r>
        <w:rPr>
          <w:rStyle w:val="NormalTok"/>
        </w:rPr>
        <w:t xml:space="preserve"> </w:t>
      </w:r>
      <w:r>
        <w:rPr>
          <w:rStyle w:val="StringTok"/>
        </w:rPr>
        <w:t>"Cross Entropy"</w:t>
      </w:r>
      <w:r>
        <w:rPr>
          <w:rStyle w:val="NormalTok"/>
        </w:rPr>
        <w:t xml:space="preserve">, </w:t>
      </w:r>
      <w:proofErr w:type="spellStart"/>
      <w:r>
        <w:rPr>
          <w:rStyle w:val="DataTypeTok"/>
        </w:rPr>
        <w:t>xlab</w:t>
      </w:r>
      <w:proofErr w:type="spellEnd"/>
      <w:r>
        <w:rPr>
          <w:rStyle w:val="DataTypeTok"/>
        </w:rPr>
        <w:t xml:space="preserve"> =</w:t>
      </w:r>
      <w:r>
        <w:rPr>
          <w:rStyle w:val="NormalTok"/>
        </w:rPr>
        <w:t xml:space="preserve"> </w:t>
      </w:r>
      <w:proofErr w:type="spellStart"/>
      <w:r>
        <w:rPr>
          <w:rStyle w:val="KeywordTok"/>
        </w:rPr>
        <w:t>TeX</w:t>
      </w:r>
      <w:proofErr w:type="spellEnd"/>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976E45">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1499093D" w:rsidR="00B94906" w:rsidRPr="00B94906" w:rsidRDefault="00B94906" w:rsidP="00976E45">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Gerhard Viljoen" w:date="2019-01-26T13:52:00Z" w:initials="GV">
    <w:p w14:paraId="1390A4F0" w14:textId="77777777" w:rsidR="00A8755B" w:rsidRPr="00C2110E" w:rsidRDefault="00A8755B" w:rsidP="00976E45">
      <w:r>
        <w:rPr>
          <w:rStyle w:val="CommentReference"/>
        </w:rPr>
        <w:annotationRef/>
      </w:r>
      <w:r w:rsidRPr="00C2110E">
        <w:t>TR, Bethe Bloch</w:t>
      </w:r>
    </w:p>
    <w:p w14:paraId="2F145272" w14:textId="77777777" w:rsidR="00A8755B" w:rsidRPr="00C2110E" w:rsidRDefault="00A8755B" w:rsidP="00976E45">
      <w:r w:rsidRPr="00C2110E">
        <w:t>Hep01/</w:t>
      </w:r>
      <w:proofErr w:type="spellStart"/>
      <w:r w:rsidRPr="00C2110E">
        <w:t>alice</w:t>
      </w:r>
      <w:proofErr w:type="spellEnd"/>
      <w:r w:rsidRPr="00C2110E">
        <w:t>/data make file to extract list of full data to download + md5 sum</w:t>
      </w:r>
    </w:p>
    <w:p w14:paraId="39ABAF4A" w14:textId="77777777" w:rsidR="00A8755B" w:rsidRPr="00C2110E" w:rsidRDefault="00A8755B" w:rsidP="00976E45"/>
    <w:p w14:paraId="21176615" w14:textId="0A70757D" w:rsidR="00A8755B" w:rsidRDefault="00A8755B" w:rsidP="00976E45">
      <w:pPr>
        <w:pStyle w:val="CommentText"/>
      </w:pPr>
      <w:r w:rsidRPr="00C2110E">
        <w:t>QGP</w:t>
      </w:r>
    </w:p>
  </w:comment>
  <w:comment w:id="41" w:author="Gerhard Viljoen" w:date="2019-01-26T13:52:00Z" w:initials="GV">
    <w:p w14:paraId="389857E4" w14:textId="77777777" w:rsidR="00A8755B" w:rsidRDefault="00A8755B" w:rsidP="009463C2">
      <w:pPr>
        <w:pStyle w:val="Centred"/>
      </w:pPr>
      <w:r>
        <w:rPr>
          <w:rStyle w:val="CommentReference"/>
        </w:rPr>
        <w:annotationRef/>
      </w:r>
      <w:proofErr w:type="spellStart"/>
      <w:r>
        <w:t>Sauli</w:t>
      </w:r>
      <w:proofErr w:type="spellEnd"/>
      <w:r>
        <w:t xml:space="preserve"> 1978</w:t>
      </w:r>
    </w:p>
    <w:p w14:paraId="47708870" w14:textId="77777777" w:rsidR="00A8755B" w:rsidRDefault="00A8755B" w:rsidP="009463C2">
      <w:pPr>
        <w:pStyle w:val="Centred"/>
      </w:pPr>
      <w:r>
        <w:t xml:space="preserve">Blum, </w:t>
      </w:r>
      <w:proofErr w:type="spellStart"/>
      <w:r>
        <w:t>Riegler</w:t>
      </w:r>
      <w:proofErr w:type="spellEnd"/>
      <w:r>
        <w:t xml:space="preserve">, </w:t>
      </w:r>
      <w:proofErr w:type="spellStart"/>
      <w:r>
        <w:t>Rolandi</w:t>
      </w:r>
      <w:proofErr w:type="spellEnd"/>
    </w:p>
    <w:p w14:paraId="432F1CE2" w14:textId="77777777" w:rsidR="00A8755B" w:rsidRDefault="00A8755B" w:rsidP="009463C2">
      <w:pPr>
        <w:pStyle w:val="Centred"/>
      </w:pPr>
      <w:r>
        <w:t xml:space="preserve">De/dx </w:t>
      </w:r>
      <w:proofErr w:type="spellStart"/>
      <w:r>
        <w:t>bethe</w:t>
      </w:r>
      <w:proofErr w:type="spellEnd"/>
      <w:r>
        <w:t xml:space="preserve"> </w:t>
      </w:r>
      <w:proofErr w:type="spellStart"/>
      <w:r>
        <w:t>bloche</w:t>
      </w:r>
      <w:proofErr w:type="spellEnd"/>
    </w:p>
    <w:p w14:paraId="0173EF09" w14:textId="77777777" w:rsidR="00A8755B" w:rsidRDefault="00A8755B" w:rsidP="009463C2">
      <w:pPr>
        <w:pStyle w:val="Centred"/>
      </w:pPr>
      <w:r>
        <w:t xml:space="preserve">Data/ </w:t>
      </w:r>
      <w:proofErr w:type="spellStart"/>
      <w:r>
        <w:t>signsl</w:t>
      </w:r>
      <w:proofErr w:type="spellEnd"/>
      <w:r>
        <w:t xml:space="preserve"> descry</w:t>
      </w:r>
    </w:p>
    <w:p w14:paraId="57A5D315" w14:textId="77777777" w:rsidR="00A8755B" w:rsidRDefault="00A8755B" w:rsidP="009463C2">
      <w:pPr>
        <w:pStyle w:val="Centred"/>
      </w:pPr>
      <w:proofErr w:type="spellStart"/>
      <w:r>
        <w:t>Pid</w:t>
      </w:r>
      <w:proofErr w:type="spellEnd"/>
      <w:r>
        <w:t xml:space="preserve">: </w:t>
      </w:r>
      <w:proofErr w:type="spellStart"/>
      <w:r>
        <w:t>trd</w:t>
      </w:r>
      <w:proofErr w:type="spellEnd"/>
      <w:r>
        <w:t xml:space="preserve">: </w:t>
      </w:r>
      <w:proofErr w:type="spellStart"/>
      <w:r>
        <w:t>pionn</w:t>
      </w:r>
      <w:proofErr w:type="spellEnd"/>
      <w:r>
        <w:t xml:space="preserve"> </w:t>
      </w:r>
      <w:proofErr w:type="spellStart"/>
      <w:r>
        <w:t>efficidency</w:t>
      </w:r>
      <w:proofErr w:type="spellEnd"/>
      <w:r>
        <w:t xml:space="preserve"> 99% electron efficiency for full tracks</w:t>
      </w:r>
    </w:p>
    <w:p w14:paraId="0F9FA9EB" w14:textId="77777777" w:rsidR="00A8755B" w:rsidRDefault="00A8755B" w:rsidP="009463C2">
      <w:pPr>
        <w:pStyle w:val="Centred"/>
      </w:pPr>
      <w:r>
        <w:t xml:space="preserve">Ideal 6 </w:t>
      </w:r>
      <w:proofErr w:type="spellStart"/>
      <w:r>
        <w:t>tracklets</w:t>
      </w:r>
      <w:proofErr w:type="spellEnd"/>
      <w:r>
        <w:t xml:space="preserve"> per track;</w:t>
      </w:r>
    </w:p>
    <w:p w14:paraId="7B4660C7" w14:textId="77777777" w:rsidR="00A8755B" w:rsidRDefault="00A8755B" w:rsidP="009463C2">
      <w:pPr>
        <w:pStyle w:val="Centred"/>
      </w:pPr>
      <w:r>
        <w:t xml:space="preserve">Can also look at any track regardless of number of </w:t>
      </w:r>
      <w:proofErr w:type="spellStart"/>
      <w:r>
        <w:t>tracklets</w:t>
      </w:r>
      <w:proofErr w:type="spellEnd"/>
      <w:r>
        <w:t>;</w:t>
      </w:r>
    </w:p>
    <w:p w14:paraId="55FBAC46" w14:textId="77777777" w:rsidR="00A8755B" w:rsidRDefault="00A8755B" w:rsidP="009463C2">
      <w:pPr>
        <w:pStyle w:val="Centred"/>
      </w:pPr>
      <w:proofErr w:type="spellStart"/>
      <w:r>
        <w:t>Alsolook</w:t>
      </w:r>
      <w:proofErr w:type="spellEnd"/>
      <w:r>
        <w:t xml:space="preserve"> at distribution of </w:t>
      </w:r>
      <w:proofErr w:type="spellStart"/>
      <w:r>
        <w:t>tracklets</w:t>
      </w:r>
      <w:proofErr w:type="spellEnd"/>
      <w:r>
        <w:t xml:space="preserve"> per track</w:t>
      </w:r>
    </w:p>
    <w:p w14:paraId="0CAE9715" w14:textId="20E6B1DC" w:rsidR="00A8755B" w:rsidRDefault="00A8755B" w:rsidP="00976E4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F1825" w14:textId="77777777" w:rsidR="00F65B3C" w:rsidRDefault="00F65B3C" w:rsidP="00976E45">
      <w:r>
        <w:separator/>
      </w:r>
    </w:p>
    <w:p w14:paraId="6B0DFCC2" w14:textId="77777777" w:rsidR="00F65B3C" w:rsidRDefault="00F65B3C" w:rsidP="00976E45"/>
    <w:p w14:paraId="12A69CF5" w14:textId="77777777" w:rsidR="00F65B3C" w:rsidRDefault="00F65B3C" w:rsidP="00976E45"/>
    <w:p w14:paraId="1CE02DDC" w14:textId="77777777" w:rsidR="00F65B3C" w:rsidRDefault="00F65B3C" w:rsidP="00976E45"/>
    <w:p w14:paraId="5F4C1601" w14:textId="77777777" w:rsidR="00F65B3C" w:rsidRDefault="00F65B3C" w:rsidP="00976E45"/>
    <w:p w14:paraId="04F51057" w14:textId="77777777" w:rsidR="00F65B3C" w:rsidRDefault="00F65B3C" w:rsidP="00976E45"/>
    <w:p w14:paraId="48808344" w14:textId="77777777" w:rsidR="00F65B3C" w:rsidRDefault="00F65B3C" w:rsidP="00976E45"/>
    <w:p w14:paraId="0538A13F" w14:textId="77777777" w:rsidR="00F65B3C" w:rsidRDefault="00F65B3C" w:rsidP="00976E45"/>
    <w:p w14:paraId="688EA3AF" w14:textId="77777777" w:rsidR="00F65B3C" w:rsidRDefault="00F65B3C" w:rsidP="00976E45"/>
    <w:p w14:paraId="432A5A73" w14:textId="77777777" w:rsidR="00F65B3C" w:rsidRDefault="00F65B3C" w:rsidP="00976E45"/>
    <w:p w14:paraId="4ADCBA81" w14:textId="77777777" w:rsidR="00F65B3C" w:rsidRDefault="00F65B3C" w:rsidP="00976E45"/>
    <w:p w14:paraId="10EBC0B5" w14:textId="77777777" w:rsidR="00F65B3C" w:rsidRDefault="00F65B3C" w:rsidP="00976E45"/>
    <w:p w14:paraId="3F4C8B10" w14:textId="77777777" w:rsidR="00F65B3C" w:rsidRDefault="00F65B3C" w:rsidP="00976E45"/>
    <w:p w14:paraId="767FBE33" w14:textId="77777777" w:rsidR="00F65B3C" w:rsidRDefault="00F65B3C" w:rsidP="00976E45"/>
    <w:p w14:paraId="1DB09F1E" w14:textId="77777777" w:rsidR="00F65B3C" w:rsidRDefault="00F65B3C" w:rsidP="00976E45"/>
    <w:p w14:paraId="1BD50DA7" w14:textId="77777777" w:rsidR="00F65B3C" w:rsidRDefault="00F65B3C" w:rsidP="00976E45"/>
    <w:p w14:paraId="57798BA5" w14:textId="77777777" w:rsidR="00F65B3C" w:rsidRDefault="00F65B3C"/>
    <w:p w14:paraId="6CEF19D2" w14:textId="77777777" w:rsidR="00F65B3C" w:rsidRDefault="00F65B3C" w:rsidP="00E35167"/>
  </w:endnote>
  <w:endnote w:type="continuationSeparator" w:id="0">
    <w:p w14:paraId="477AD5A1" w14:textId="77777777" w:rsidR="00F65B3C" w:rsidRDefault="00F65B3C" w:rsidP="00976E45">
      <w:r>
        <w:continuationSeparator/>
      </w:r>
    </w:p>
    <w:p w14:paraId="4E624C91" w14:textId="77777777" w:rsidR="00F65B3C" w:rsidRDefault="00F65B3C" w:rsidP="00976E45"/>
    <w:p w14:paraId="2C2030AB" w14:textId="77777777" w:rsidR="00F65B3C" w:rsidRDefault="00F65B3C" w:rsidP="00976E45"/>
    <w:p w14:paraId="69F7C95D" w14:textId="77777777" w:rsidR="00F65B3C" w:rsidRDefault="00F65B3C" w:rsidP="00976E45"/>
    <w:p w14:paraId="61F4EC4B" w14:textId="77777777" w:rsidR="00F65B3C" w:rsidRDefault="00F65B3C" w:rsidP="00976E45"/>
    <w:p w14:paraId="0C19EE96" w14:textId="77777777" w:rsidR="00F65B3C" w:rsidRDefault="00F65B3C" w:rsidP="00976E45"/>
    <w:p w14:paraId="59E2B533" w14:textId="77777777" w:rsidR="00F65B3C" w:rsidRDefault="00F65B3C" w:rsidP="00976E45"/>
    <w:p w14:paraId="694E5505" w14:textId="77777777" w:rsidR="00F65B3C" w:rsidRDefault="00F65B3C" w:rsidP="00976E45"/>
    <w:p w14:paraId="7D208571" w14:textId="77777777" w:rsidR="00F65B3C" w:rsidRDefault="00F65B3C" w:rsidP="00976E45"/>
    <w:p w14:paraId="63AC3E14" w14:textId="77777777" w:rsidR="00F65B3C" w:rsidRDefault="00F65B3C" w:rsidP="00976E45"/>
    <w:p w14:paraId="61D6732F" w14:textId="77777777" w:rsidR="00F65B3C" w:rsidRDefault="00F65B3C" w:rsidP="00976E45"/>
    <w:p w14:paraId="7B0DBDD1" w14:textId="77777777" w:rsidR="00F65B3C" w:rsidRDefault="00F65B3C" w:rsidP="00976E45"/>
    <w:p w14:paraId="593802C5" w14:textId="77777777" w:rsidR="00F65B3C" w:rsidRDefault="00F65B3C" w:rsidP="00976E45"/>
    <w:p w14:paraId="54CF258B" w14:textId="77777777" w:rsidR="00F65B3C" w:rsidRDefault="00F65B3C" w:rsidP="00976E45"/>
    <w:p w14:paraId="29E02781" w14:textId="77777777" w:rsidR="00F65B3C" w:rsidRDefault="00F65B3C" w:rsidP="00976E45"/>
    <w:p w14:paraId="175849D2" w14:textId="77777777" w:rsidR="00F65B3C" w:rsidRDefault="00F65B3C" w:rsidP="00976E45"/>
    <w:p w14:paraId="3114BB7B" w14:textId="77777777" w:rsidR="00F65B3C" w:rsidRDefault="00F65B3C" w:rsidP="00976E45"/>
    <w:p w14:paraId="03692E63" w14:textId="77777777" w:rsidR="00F65B3C" w:rsidRDefault="00F65B3C" w:rsidP="00976E45"/>
    <w:p w14:paraId="75253120" w14:textId="77777777" w:rsidR="00F65B3C" w:rsidRDefault="00F65B3C" w:rsidP="00976E45"/>
    <w:p w14:paraId="2EDA9C6D" w14:textId="77777777" w:rsidR="00F65B3C" w:rsidRDefault="00F65B3C" w:rsidP="00976E45"/>
    <w:p w14:paraId="13AFC88F" w14:textId="77777777" w:rsidR="00F65B3C" w:rsidRDefault="00F65B3C"/>
    <w:p w14:paraId="59ADC9F3" w14:textId="77777777" w:rsidR="00F65B3C" w:rsidRDefault="00F65B3C" w:rsidP="00E3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45EDF394" w:rsidR="00A8755B" w:rsidRDefault="00A8755B"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0715C92D" w:rsidR="00A8755B" w:rsidRDefault="00A8755B" w:rsidP="00B424D9">
    <w:pPr>
      <w:pStyle w:val="Footer-Right"/>
    </w:pPr>
    <w:r>
      <w:t xml:space="preserve">Christiaan </w:t>
    </w:r>
    <w:proofErr w:type="spellStart"/>
    <w:r>
      <w:t>Gerhardus</w:t>
    </w:r>
    <w:proofErr w:type="spellEnd"/>
    <w:r>
      <w:t xml:space="preserve"> Viljoen - </w:t>
    </w:r>
    <w:r>
      <w:fldChar w:fldCharType="begin"/>
    </w:r>
    <w:r>
      <w:instrText xml:space="preserve"> DATE  \@ "MMMM yyyy"  \* MERGEFORMAT </w:instrText>
    </w:r>
    <w:r>
      <w:fldChar w:fldCharType="separate"/>
    </w:r>
    <w:r>
      <w:rPr>
        <w:noProof/>
      </w:rPr>
      <w:t>January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32E99" w14:textId="77777777" w:rsidR="00F65B3C" w:rsidRDefault="00F65B3C" w:rsidP="00976E45">
      <w:r>
        <w:separator/>
      </w:r>
    </w:p>
    <w:p w14:paraId="58FF7C39" w14:textId="77777777" w:rsidR="00F65B3C" w:rsidRDefault="00F65B3C" w:rsidP="00976E45"/>
    <w:p w14:paraId="5C4D6BF9" w14:textId="77777777" w:rsidR="00F65B3C" w:rsidRDefault="00F65B3C" w:rsidP="00976E45"/>
    <w:p w14:paraId="2134246C" w14:textId="77777777" w:rsidR="00F65B3C" w:rsidRDefault="00F65B3C" w:rsidP="00976E45"/>
    <w:p w14:paraId="68660B77" w14:textId="77777777" w:rsidR="00F65B3C" w:rsidRDefault="00F65B3C" w:rsidP="00976E45"/>
    <w:p w14:paraId="2DD2B1F8" w14:textId="77777777" w:rsidR="00F65B3C" w:rsidRDefault="00F65B3C" w:rsidP="00976E45"/>
    <w:p w14:paraId="0702337D" w14:textId="77777777" w:rsidR="00F65B3C" w:rsidRDefault="00F65B3C" w:rsidP="00976E45"/>
    <w:p w14:paraId="7A7E0551" w14:textId="77777777" w:rsidR="00F65B3C" w:rsidRDefault="00F65B3C" w:rsidP="00976E45"/>
    <w:p w14:paraId="4F9EFC7F" w14:textId="77777777" w:rsidR="00F65B3C" w:rsidRDefault="00F65B3C" w:rsidP="00976E45"/>
    <w:p w14:paraId="21496895" w14:textId="77777777" w:rsidR="00F65B3C" w:rsidRDefault="00F65B3C" w:rsidP="00976E45"/>
    <w:p w14:paraId="183DEACE" w14:textId="77777777" w:rsidR="00F65B3C" w:rsidRDefault="00F65B3C" w:rsidP="00976E45"/>
    <w:p w14:paraId="1A65B00A" w14:textId="77777777" w:rsidR="00F65B3C" w:rsidRDefault="00F65B3C" w:rsidP="00976E45"/>
    <w:p w14:paraId="4A1F22E2" w14:textId="77777777" w:rsidR="00F65B3C" w:rsidRDefault="00F65B3C" w:rsidP="00976E45"/>
    <w:p w14:paraId="278A1B3C" w14:textId="77777777" w:rsidR="00F65B3C" w:rsidRDefault="00F65B3C" w:rsidP="00976E45"/>
    <w:p w14:paraId="78438C2F" w14:textId="77777777" w:rsidR="00F65B3C" w:rsidRDefault="00F65B3C" w:rsidP="00976E45"/>
    <w:p w14:paraId="5265DA8A" w14:textId="77777777" w:rsidR="00F65B3C" w:rsidRDefault="00F65B3C" w:rsidP="00976E45"/>
    <w:p w14:paraId="287DB687" w14:textId="77777777" w:rsidR="00F65B3C" w:rsidRDefault="00F65B3C"/>
    <w:p w14:paraId="79D01D13" w14:textId="77777777" w:rsidR="00F65B3C" w:rsidRDefault="00F65B3C" w:rsidP="00E35167"/>
  </w:footnote>
  <w:footnote w:type="continuationSeparator" w:id="0">
    <w:p w14:paraId="3670FC36" w14:textId="77777777" w:rsidR="00F65B3C" w:rsidRDefault="00F65B3C" w:rsidP="00976E45">
      <w:r>
        <w:continuationSeparator/>
      </w:r>
    </w:p>
    <w:p w14:paraId="27887EE2" w14:textId="77777777" w:rsidR="00F65B3C" w:rsidRDefault="00F65B3C" w:rsidP="00976E45"/>
    <w:p w14:paraId="3A7860B8" w14:textId="77777777" w:rsidR="00F65B3C" w:rsidRDefault="00F65B3C" w:rsidP="00976E45"/>
    <w:p w14:paraId="37234AA9" w14:textId="77777777" w:rsidR="00F65B3C" w:rsidRDefault="00F65B3C" w:rsidP="00976E45"/>
    <w:p w14:paraId="5FF40ABC" w14:textId="77777777" w:rsidR="00F65B3C" w:rsidRDefault="00F65B3C" w:rsidP="00976E45"/>
    <w:p w14:paraId="304CCA3B" w14:textId="77777777" w:rsidR="00F65B3C" w:rsidRDefault="00F65B3C" w:rsidP="00976E45"/>
    <w:p w14:paraId="0CF6FD8C" w14:textId="77777777" w:rsidR="00F65B3C" w:rsidRDefault="00F65B3C" w:rsidP="00976E45"/>
    <w:p w14:paraId="7A699B9A" w14:textId="77777777" w:rsidR="00F65B3C" w:rsidRDefault="00F65B3C" w:rsidP="00976E45"/>
    <w:p w14:paraId="4083688B" w14:textId="77777777" w:rsidR="00F65B3C" w:rsidRDefault="00F65B3C" w:rsidP="00976E45"/>
    <w:p w14:paraId="0C4E713E" w14:textId="77777777" w:rsidR="00F65B3C" w:rsidRDefault="00F65B3C" w:rsidP="00976E45"/>
    <w:p w14:paraId="385B1BB5" w14:textId="77777777" w:rsidR="00F65B3C" w:rsidRDefault="00F65B3C" w:rsidP="00976E45"/>
    <w:p w14:paraId="1A42D3D6" w14:textId="77777777" w:rsidR="00F65B3C" w:rsidRDefault="00F65B3C" w:rsidP="00976E45"/>
    <w:p w14:paraId="10C56D7F" w14:textId="77777777" w:rsidR="00F65B3C" w:rsidRDefault="00F65B3C" w:rsidP="00976E45"/>
    <w:p w14:paraId="01064FD2" w14:textId="77777777" w:rsidR="00F65B3C" w:rsidRDefault="00F65B3C" w:rsidP="00976E45"/>
    <w:p w14:paraId="6A30E4FB" w14:textId="77777777" w:rsidR="00F65B3C" w:rsidRDefault="00F65B3C" w:rsidP="00976E45"/>
    <w:p w14:paraId="70CD6C24" w14:textId="77777777" w:rsidR="00F65B3C" w:rsidRDefault="00F65B3C" w:rsidP="00976E45"/>
    <w:p w14:paraId="13BA8928" w14:textId="77777777" w:rsidR="00F65B3C" w:rsidRDefault="00F65B3C"/>
    <w:p w14:paraId="762C828B" w14:textId="77777777" w:rsidR="00F65B3C" w:rsidRDefault="00F65B3C" w:rsidP="00E35167"/>
  </w:footnote>
  <w:footnote w:type="continuationNotice" w:id="1">
    <w:p w14:paraId="1D742A9C" w14:textId="77777777" w:rsidR="00F65B3C" w:rsidRPr="00523508" w:rsidRDefault="00F65B3C" w:rsidP="00523508">
      <w:pPr>
        <w:pStyle w:val="Footer"/>
      </w:pPr>
    </w:p>
    <w:p w14:paraId="0C935DDE" w14:textId="77777777" w:rsidR="00F65B3C" w:rsidRDefault="00F65B3C" w:rsidP="00976E45"/>
    <w:p w14:paraId="0C84D429" w14:textId="77777777" w:rsidR="00F65B3C" w:rsidRDefault="00F65B3C" w:rsidP="00976E45"/>
    <w:p w14:paraId="5ECBD972" w14:textId="77777777" w:rsidR="00F65B3C" w:rsidRDefault="00F65B3C" w:rsidP="00976E45"/>
    <w:p w14:paraId="4D61DF3A" w14:textId="77777777" w:rsidR="00F65B3C" w:rsidRDefault="00F65B3C" w:rsidP="00976E45"/>
    <w:p w14:paraId="3EBD94BA" w14:textId="77777777" w:rsidR="00F65B3C" w:rsidRDefault="00F65B3C" w:rsidP="00976E45"/>
    <w:p w14:paraId="09FF898D" w14:textId="77777777" w:rsidR="00F65B3C" w:rsidRDefault="00F65B3C" w:rsidP="00976E45"/>
    <w:p w14:paraId="2B4CA1DE" w14:textId="77777777" w:rsidR="00F65B3C" w:rsidRDefault="00F65B3C" w:rsidP="00976E45"/>
    <w:p w14:paraId="35EA8B9B" w14:textId="77777777" w:rsidR="00F65B3C" w:rsidRDefault="00F65B3C" w:rsidP="00976E45"/>
    <w:p w14:paraId="01FA7781" w14:textId="77777777" w:rsidR="00F65B3C" w:rsidRDefault="00F65B3C" w:rsidP="00976E45"/>
    <w:p w14:paraId="00C73A34" w14:textId="77777777" w:rsidR="00F65B3C" w:rsidRDefault="00F65B3C" w:rsidP="00976E45"/>
    <w:p w14:paraId="7610820E" w14:textId="77777777" w:rsidR="00F65B3C" w:rsidRDefault="00F65B3C" w:rsidP="00976E45"/>
    <w:p w14:paraId="725A4784" w14:textId="77777777" w:rsidR="00F65B3C" w:rsidRDefault="00F65B3C" w:rsidP="00976E45"/>
    <w:p w14:paraId="0C768A78" w14:textId="77777777" w:rsidR="00F65B3C" w:rsidRDefault="00F65B3C" w:rsidP="00976E45"/>
    <w:p w14:paraId="3AAAC648" w14:textId="77777777" w:rsidR="00F65B3C" w:rsidRDefault="00F65B3C" w:rsidP="00976E45"/>
    <w:p w14:paraId="448583D5" w14:textId="77777777" w:rsidR="00F65B3C" w:rsidRDefault="00F65B3C" w:rsidP="00976E45"/>
    <w:p w14:paraId="511F6DC0" w14:textId="77777777" w:rsidR="00F65B3C" w:rsidRDefault="00F65B3C"/>
    <w:p w14:paraId="3DC243C1" w14:textId="77777777" w:rsidR="00F65B3C" w:rsidRDefault="00F65B3C" w:rsidP="00E35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A8755B" w:rsidRDefault="00A8755B"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A8755B" w:rsidRPr="00D555E0" w:rsidRDefault="00A8755B"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A8755B" w:rsidRDefault="00A8755B"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2F21E56A" w:rsidR="00A8755B" w:rsidRDefault="00A8755B"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B24F5C" w:rsidRPr="00B24F5C">
      <w:rPr>
        <w:b/>
        <w:bCs/>
        <w:noProof/>
        <w:lang w:val="en-US"/>
      </w:rPr>
      <w:t>THE APPLICATION OF MACHINE LEARNING TECHNIQUES TOWARDS THE OPTIMIZATION</w:t>
    </w:r>
    <w:r w:rsidR="00B24F5C">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6FBE56DF" w:rsidR="00A8755B" w:rsidRDefault="00A8755B"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B24F5C">
      <w:rPr>
        <w:noProof/>
      </w:rPr>
      <w:t>2</w:t>
    </w:r>
    <w:r>
      <w:rPr>
        <w:noProof/>
      </w:rPr>
      <w:fldChar w:fldCharType="end"/>
    </w:r>
    <w:r>
      <w:t xml:space="preserve">: </w:t>
    </w:r>
    <w:r>
      <w:rPr>
        <w:noProof/>
      </w:rPr>
      <w:fldChar w:fldCharType="begin"/>
    </w:r>
    <w:r>
      <w:rPr>
        <w:noProof/>
      </w:rPr>
      <w:instrText xml:space="preserve"> STYLEREF  "Heading 1"  \* MERGEFORMAT </w:instrText>
    </w:r>
    <w:r w:rsidR="00006249">
      <w:rPr>
        <w:noProof/>
      </w:rPr>
      <w:fldChar w:fldCharType="separate"/>
    </w:r>
    <w:r w:rsidR="00B24F5C">
      <w:rPr>
        <w:noProof/>
      </w:rPr>
      <w:t>High Energy Physics &amp; The CERN Experiment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4" type="#_x0000_t75" style="width:10pt;height:10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51CEBB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7"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2"/>
  </w:num>
  <w:num w:numId="21">
    <w:abstractNumId w:val="21"/>
  </w:num>
  <w:num w:numId="22">
    <w:abstractNumId w:val="30"/>
  </w:num>
  <w:num w:numId="23">
    <w:abstractNumId w:val="12"/>
  </w:num>
  <w:num w:numId="24">
    <w:abstractNumId w:val="29"/>
  </w:num>
  <w:num w:numId="25">
    <w:abstractNumId w:val="18"/>
  </w:num>
  <w:num w:numId="26">
    <w:abstractNumId w:val="22"/>
  </w:num>
  <w:num w:numId="27">
    <w:abstractNumId w:val="14"/>
  </w:num>
  <w:num w:numId="28">
    <w:abstractNumId w:val="15"/>
  </w:num>
  <w:num w:numId="29">
    <w:abstractNumId w:val="33"/>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1"/>
  </w:num>
  <w:num w:numId="38">
    <w:abstractNumId w:val="32"/>
    <w:lvlOverride w:ilvl="0">
      <w:startOverride w:val="1"/>
    </w:lvlOverride>
  </w:num>
  <w:num w:numId="39">
    <w:abstractNumId w:val="27"/>
  </w:num>
  <w:num w:numId="40">
    <w:abstractNumId w:val="28"/>
  </w:num>
  <w:num w:numId="41">
    <w:abstractNumId w:val="19"/>
  </w:num>
  <w:num w:numId="42">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proofState w:spelling="clean" w:grammar="clean"/>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4412"/>
    <w:rsid w:val="00006249"/>
    <w:rsid w:val="000105D7"/>
    <w:rsid w:val="00020F29"/>
    <w:rsid w:val="00023AE9"/>
    <w:rsid w:val="000254B5"/>
    <w:rsid w:val="0002687A"/>
    <w:rsid w:val="00027FC0"/>
    <w:rsid w:val="000342D1"/>
    <w:rsid w:val="00040A18"/>
    <w:rsid w:val="000412FB"/>
    <w:rsid w:val="00051327"/>
    <w:rsid w:val="000538E8"/>
    <w:rsid w:val="000540A1"/>
    <w:rsid w:val="00056DA5"/>
    <w:rsid w:val="00063A73"/>
    <w:rsid w:val="00066DDB"/>
    <w:rsid w:val="000731F1"/>
    <w:rsid w:val="00074EDC"/>
    <w:rsid w:val="00087CEE"/>
    <w:rsid w:val="000A198C"/>
    <w:rsid w:val="000A269D"/>
    <w:rsid w:val="000B071D"/>
    <w:rsid w:val="000B1BC5"/>
    <w:rsid w:val="000B50DF"/>
    <w:rsid w:val="000B68AC"/>
    <w:rsid w:val="000C0BAA"/>
    <w:rsid w:val="000C1C0C"/>
    <w:rsid w:val="000C3DAD"/>
    <w:rsid w:val="000C451E"/>
    <w:rsid w:val="000D32C7"/>
    <w:rsid w:val="000D446A"/>
    <w:rsid w:val="000D4B0A"/>
    <w:rsid w:val="000E017C"/>
    <w:rsid w:val="000E3003"/>
    <w:rsid w:val="000F1781"/>
    <w:rsid w:val="000F3FD2"/>
    <w:rsid w:val="000F50A1"/>
    <w:rsid w:val="000F605E"/>
    <w:rsid w:val="000F7908"/>
    <w:rsid w:val="001019AA"/>
    <w:rsid w:val="00101C9B"/>
    <w:rsid w:val="00101ED2"/>
    <w:rsid w:val="00103F32"/>
    <w:rsid w:val="00105D25"/>
    <w:rsid w:val="00106CA5"/>
    <w:rsid w:val="0011017B"/>
    <w:rsid w:val="00110B40"/>
    <w:rsid w:val="0011430C"/>
    <w:rsid w:val="00115CC5"/>
    <w:rsid w:val="00121A7E"/>
    <w:rsid w:val="00126105"/>
    <w:rsid w:val="001265A8"/>
    <w:rsid w:val="001274DF"/>
    <w:rsid w:val="00136389"/>
    <w:rsid w:val="00143A47"/>
    <w:rsid w:val="0014641E"/>
    <w:rsid w:val="001512C1"/>
    <w:rsid w:val="0015277C"/>
    <w:rsid w:val="00154E7B"/>
    <w:rsid w:val="00163CA2"/>
    <w:rsid w:val="001709E2"/>
    <w:rsid w:val="00172CCF"/>
    <w:rsid w:val="00173B7B"/>
    <w:rsid w:val="001810AB"/>
    <w:rsid w:val="0018289F"/>
    <w:rsid w:val="00186631"/>
    <w:rsid w:val="00187EF4"/>
    <w:rsid w:val="00190A7A"/>
    <w:rsid w:val="0019419F"/>
    <w:rsid w:val="00196C10"/>
    <w:rsid w:val="00197152"/>
    <w:rsid w:val="0019732F"/>
    <w:rsid w:val="001B2EA5"/>
    <w:rsid w:val="001C535E"/>
    <w:rsid w:val="001D2095"/>
    <w:rsid w:val="001D3190"/>
    <w:rsid w:val="001E2E46"/>
    <w:rsid w:val="001E3F27"/>
    <w:rsid w:val="001E53AD"/>
    <w:rsid w:val="001E5D5F"/>
    <w:rsid w:val="001E5E2A"/>
    <w:rsid w:val="001F0CCB"/>
    <w:rsid w:val="001F264A"/>
    <w:rsid w:val="001F40AB"/>
    <w:rsid w:val="001F453C"/>
    <w:rsid w:val="001F4F4D"/>
    <w:rsid w:val="001F5838"/>
    <w:rsid w:val="00200EED"/>
    <w:rsid w:val="00201B72"/>
    <w:rsid w:val="0020218E"/>
    <w:rsid w:val="00202A4B"/>
    <w:rsid w:val="00203A86"/>
    <w:rsid w:val="00213188"/>
    <w:rsid w:val="00214A25"/>
    <w:rsid w:val="00217BED"/>
    <w:rsid w:val="00221373"/>
    <w:rsid w:val="00223478"/>
    <w:rsid w:val="00231E77"/>
    <w:rsid w:val="00233CD3"/>
    <w:rsid w:val="00233DCB"/>
    <w:rsid w:val="00240C4E"/>
    <w:rsid w:val="00241D70"/>
    <w:rsid w:val="0024409D"/>
    <w:rsid w:val="00250515"/>
    <w:rsid w:val="00250989"/>
    <w:rsid w:val="00251725"/>
    <w:rsid w:val="00253D72"/>
    <w:rsid w:val="00254079"/>
    <w:rsid w:val="00254AA6"/>
    <w:rsid w:val="002577E1"/>
    <w:rsid w:val="00260FE6"/>
    <w:rsid w:val="002623D8"/>
    <w:rsid w:val="00262400"/>
    <w:rsid w:val="00272FF3"/>
    <w:rsid w:val="00276E74"/>
    <w:rsid w:val="002770F5"/>
    <w:rsid w:val="00280510"/>
    <w:rsid w:val="00282663"/>
    <w:rsid w:val="00282D7C"/>
    <w:rsid w:val="00283262"/>
    <w:rsid w:val="002836C4"/>
    <w:rsid w:val="002928F5"/>
    <w:rsid w:val="00294055"/>
    <w:rsid w:val="0029557D"/>
    <w:rsid w:val="002962C2"/>
    <w:rsid w:val="00296CF3"/>
    <w:rsid w:val="002A0254"/>
    <w:rsid w:val="002A11CB"/>
    <w:rsid w:val="002A1854"/>
    <w:rsid w:val="002B0E8A"/>
    <w:rsid w:val="002B428D"/>
    <w:rsid w:val="002B4D6B"/>
    <w:rsid w:val="002B7893"/>
    <w:rsid w:val="002C12B2"/>
    <w:rsid w:val="002C3C6C"/>
    <w:rsid w:val="002C721D"/>
    <w:rsid w:val="002D69F1"/>
    <w:rsid w:val="002D795F"/>
    <w:rsid w:val="002D7DD1"/>
    <w:rsid w:val="002E5033"/>
    <w:rsid w:val="002E634F"/>
    <w:rsid w:val="002F03B4"/>
    <w:rsid w:val="002F10A1"/>
    <w:rsid w:val="002F2D57"/>
    <w:rsid w:val="002F4955"/>
    <w:rsid w:val="002F5288"/>
    <w:rsid w:val="00302A17"/>
    <w:rsid w:val="003037EB"/>
    <w:rsid w:val="00304A15"/>
    <w:rsid w:val="00304E97"/>
    <w:rsid w:val="00307D07"/>
    <w:rsid w:val="00310EF7"/>
    <w:rsid w:val="003208AA"/>
    <w:rsid w:val="0032300D"/>
    <w:rsid w:val="00324F9B"/>
    <w:rsid w:val="00325418"/>
    <w:rsid w:val="00341C43"/>
    <w:rsid w:val="0034307A"/>
    <w:rsid w:val="003438EB"/>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5294"/>
    <w:rsid w:val="003861A2"/>
    <w:rsid w:val="00387193"/>
    <w:rsid w:val="0039027B"/>
    <w:rsid w:val="00391700"/>
    <w:rsid w:val="003A30A7"/>
    <w:rsid w:val="003A3FFD"/>
    <w:rsid w:val="003A52E7"/>
    <w:rsid w:val="003A53C9"/>
    <w:rsid w:val="003A5B95"/>
    <w:rsid w:val="003A6DB3"/>
    <w:rsid w:val="003A759E"/>
    <w:rsid w:val="003B0C59"/>
    <w:rsid w:val="003B45C2"/>
    <w:rsid w:val="003C3442"/>
    <w:rsid w:val="003C55C4"/>
    <w:rsid w:val="003C6373"/>
    <w:rsid w:val="003D096E"/>
    <w:rsid w:val="003D4A13"/>
    <w:rsid w:val="003D4A49"/>
    <w:rsid w:val="003D7423"/>
    <w:rsid w:val="003E0BD0"/>
    <w:rsid w:val="003E267E"/>
    <w:rsid w:val="003E5CFF"/>
    <w:rsid w:val="003F4CAE"/>
    <w:rsid w:val="003F55A5"/>
    <w:rsid w:val="003F5E14"/>
    <w:rsid w:val="00401A6D"/>
    <w:rsid w:val="0040216E"/>
    <w:rsid w:val="00410AFC"/>
    <w:rsid w:val="0041294D"/>
    <w:rsid w:val="00413921"/>
    <w:rsid w:val="00413CE6"/>
    <w:rsid w:val="0041721E"/>
    <w:rsid w:val="00417884"/>
    <w:rsid w:val="00417AF5"/>
    <w:rsid w:val="0042250F"/>
    <w:rsid w:val="00430871"/>
    <w:rsid w:val="004308F9"/>
    <w:rsid w:val="00434A7C"/>
    <w:rsid w:val="00440A97"/>
    <w:rsid w:val="00441FAB"/>
    <w:rsid w:val="004438FE"/>
    <w:rsid w:val="0044403F"/>
    <w:rsid w:val="00446A18"/>
    <w:rsid w:val="004572F3"/>
    <w:rsid w:val="00462F05"/>
    <w:rsid w:val="00463211"/>
    <w:rsid w:val="004633A7"/>
    <w:rsid w:val="004635F0"/>
    <w:rsid w:val="00463D26"/>
    <w:rsid w:val="004654F8"/>
    <w:rsid w:val="00472B95"/>
    <w:rsid w:val="00475A6F"/>
    <w:rsid w:val="004779E2"/>
    <w:rsid w:val="00484FAA"/>
    <w:rsid w:val="004873AD"/>
    <w:rsid w:val="004913BB"/>
    <w:rsid w:val="00493A54"/>
    <w:rsid w:val="00493FB7"/>
    <w:rsid w:val="00497ECA"/>
    <w:rsid w:val="004A0F81"/>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1FEA"/>
    <w:rsid w:val="005220AC"/>
    <w:rsid w:val="00523508"/>
    <w:rsid w:val="0052594F"/>
    <w:rsid w:val="005407B8"/>
    <w:rsid w:val="00541EC2"/>
    <w:rsid w:val="005441E0"/>
    <w:rsid w:val="00545481"/>
    <w:rsid w:val="00553788"/>
    <w:rsid w:val="00554F48"/>
    <w:rsid w:val="00565223"/>
    <w:rsid w:val="00565D39"/>
    <w:rsid w:val="00570B5D"/>
    <w:rsid w:val="005720B7"/>
    <w:rsid w:val="005752D1"/>
    <w:rsid w:val="00576119"/>
    <w:rsid w:val="005772B0"/>
    <w:rsid w:val="00585ABF"/>
    <w:rsid w:val="00585CC9"/>
    <w:rsid w:val="00595D20"/>
    <w:rsid w:val="005A17A6"/>
    <w:rsid w:val="005A1B26"/>
    <w:rsid w:val="005A1CA6"/>
    <w:rsid w:val="005A5830"/>
    <w:rsid w:val="005A64AB"/>
    <w:rsid w:val="005A65F2"/>
    <w:rsid w:val="005B1FA1"/>
    <w:rsid w:val="005B3481"/>
    <w:rsid w:val="005B43CE"/>
    <w:rsid w:val="005B4D87"/>
    <w:rsid w:val="005B7289"/>
    <w:rsid w:val="005C11F4"/>
    <w:rsid w:val="005C1582"/>
    <w:rsid w:val="005C77DA"/>
    <w:rsid w:val="005D1AFF"/>
    <w:rsid w:val="005D4CF6"/>
    <w:rsid w:val="005D5BE0"/>
    <w:rsid w:val="005D7608"/>
    <w:rsid w:val="005E5D3E"/>
    <w:rsid w:val="005F1A09"/>
    <w:rsid w:val="005F1B83"/>
    <w:rsid w:val="005F6455"/>
    <w:rsid w:val="006001D3"/>
    <w:rsid w:val="00600E29"/>
    <w:rsid w:val="0062021F"/>
    <w:rsid w:val="006306CC"/>
    <w:rsid w:val="00636843"/>
    <w:rsid w:val="0064112F"/>
    <w:rsid w:val="006425BF"/>
    <w:rsid w:val="0065092F"/>
    <w:rsid w:val="0065155A"/>
    <w:rsid w:val="00652FB0"/>
    <w:rsid w:val="00653825"/>
    <w:rsid w:val="00670AFC"/>
    <w:rsid w:val="006715EA"/>
    <w:rsid w:val="006737EE"/>
    <w:rsid w:val="00680162"/>
    <w:rsid w:val="00681C9C"/>
    <w:rsid w:val="00687279"/>
    <w:rsid w:val="006933E6"/>
    <w:rsid w:val="0069364C"/>
    <w:rsid w:val="006A7644"/>
    <w:rsid w:val="006B3034"/>
    <w:rsid w:val="006C0D9D"/>
    <w:rsid w:val="006C215A"/>
    <w:rsid w:val="006C26A4"/>
    <w:rsid w:val="006C6381"/>
    <w:rsid w:val="006D1344"/>
    <w:rsid w:val="006D16B0"/>
    <w:rsid w:val="006D545D"/>
    <w:rsid w:val="006E4E08"/>
    <w:rsid w:val="006E51BF"/>
    <w:rsid w:val="006E5620"/>
    <w:rsid w:val="006E5A06"/>
    <w:rsid w:val="006F01F3"/>
    <w:rsid w:val="006F60EF"/>
    <w:rsid w:val="00706963"/>
    <w:rsid w:val="007106CE"/>
    <w:rsid w:val="0071690C"/>
    <w:rsid w:val="00723E65"/>
    <w:rsid w:val="0072520D"/>
    <w:rsid w:val="0072607F"/>
    <w:rsid w:val="00744A8A"/>
    <w:rsid w:val="00750957"/>
    <w:rsid w:val="007522E0"/>
    <w:rsid w:val="00754EBE"/>
    <w:rsid w:val="00756D5B"/>
    <w:rsid w:val="00757724"/>
    <w:rsid w:val="00760671"/>
    <w:rsid w:val="00760D02"/>
    <w:rsid w:val="00764A57"/>
    <w:rsid w:val="0076522E"/>
    <w:rsid w:val="0076790D"/>
    <w:rsid w:val="007726DD"/>
    <w:rsid w:val="00773926"/>
    <w:rsid w:val="0077709F"/>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5CEE"/>
    <w:rsid w:val="007C7824"/>
    <w:rsid w:val="007D0E23"/>
    <w:rsid w:val="007D489C"/>
    <w:rsid w:val="007D5B61"/>
    <w:rsid w:val="007E045C"/>
    <w:rsid w:val="007E68E6"/>
    <w:rsid w:val="007E6A30"/>
    <w:rsid w:val="007F638D"/>
    <w:rsid w:val="007F6FED"/>
    <w:rsid w:val="00802A74"/>
    <w:rsid w:val="00802B2B"/>
    <w:rsid w:val="00805077"/>
    <w:rsid w:val="008058F1"/>
    <w:rsid w:val="00810CCA"/>
    <w:rsid w:val="008112F1"/>
    <w:rsid w:val="00813257"/>
    <w:rsid w:val="0081770E"/>
    <w:rsid w:val="00823917"/>
    <w:rsid w:val="00824CF4"/>
    <w:rsid w:val="00833DFB"/>
    <w:rsid w:val="008354AD"/>
    <w:rsid w:val="008376E1"/>
    <w:rsid w:val="008410AF"/>
    <w:rsid w:val="00841317"/>
    <w:rsid w:val="008470C0"/>
    <w:rsid w:val="008471B3"/>
    <w:rsid w:val="0084765B"/>
    <w:rsid w:val="00850594"/>
    <w:rsid w:val="0085210A"/>
    <w:rsid w:val="00853758"/>
    <w:rsid w:val="00860785"/>
    <w:rsid w:val="00863069"/>
    <w:rsid w:val="00863E74"/>
    <w:rsid w:val="0086429C"/>
    <w:rsid w:val="00867808"/>
    <w:rsid w:val="00870E8D"/>
    <w:rsid w:val="00873875"/>
    <w:rsid w:val="00874A9C"/>
    <w:rsid w:val="0087620B"/>
    <w:rsid w:val="00877A21"/>
    <w:rsid w:val="00884F1E"/>
    <w:rsid w:val="00890A47"/>
    <w:rsid w:val="008936C8"/>
    <w:rsid w:val="00894AD9"/>
    <w:rsid w:val="00895963"/>
    <w:rsid w:val="00895CBC"/>
    <w:rsid w:val="0089674A"/>
    <w:rsid w:val="008A44AD"/>
    <w:rsid w:val="008A44F1"/>
    <w:rsid w:val="008A52C2"/>
    <w:rsid w:val="008A6073"/>
    <w:rsid w:val="008B0D99"/>
    <w:rsid w:val="008B1881"/>
    <w:rsid w:val="008B1D28"/>
    <w:rsid w:val="008C0C09"/>
    <w:rsid w:val="008C35C7"/>
    <w:rsid w:val="008C4038"/>
    <w:rsid w:val="008C5972"/>
    <w:rsid w:val="008C69F4"/>
    <w:rsid w:val="008C764E"/>
    <w:rsid w:val="008D1EE6"/>
    <w:rsid w:val="008D1F1E"/>
    <w:rsid w:val="008D3E18"/>
    <w:rsid w:val="008D6834"/>
    <w:rsid w:val="008D69F1"/>
    <w:rsid w:val="008D7514"/>
    <w:rsid w:val="008D7A0F"/>
    <w:rsid w:val="008E38B9"/>
    <w:rsid w:val="008E7521"/>
    <w:rsid w:val="008F07A6"/>
    <w:rsid w:val="008F0E49"/>
    <w:rsid w:val="008F61F6"/>
    <w:rsid w:val="008F7188"/>
    <w:rsid w:val="009030B6"/>
    <w:rsid w:val="00911716"/>
    <w:rsid w:val="00921BF7"/>
    <w:rsid w:val="00921C6C"/>
    <w:rsid w:val="00923470"/>
    <w:rsid w:val="00923744"/>
    <w:rsid w:val="00923AF0"/>
    <w:rsid w:val="00925EF9"/>
    <w:rsid w:val="00926658"/>
    <w:rsid w:val="009271E6"/>
    <w:rsid w:val="00927881"/>
    <w:rsid w:val="009318F7"/>
    <w:rsid w:val="00937327"/>
    <w:rsid w:val="00940BA6"/>
    <w:rsid w:val="00944A09"/>
    <w:rsid w:val="009463C2"/>
    <w:rsid w:val="00947341"/>
    <w:rsid w:val="00950710"/>
    <w:rsid w:val="00951740"/>
    <w:rsid w:val="009539EE"/>
    <w:rsid w:val="00957455"/>
    <w:rsid w:val="00964C03"/>
    <w:rsid w:val="00973019"/>
    <w:rsid w:val="00974BAF"/>
    <w:rsid w:val="00976AD1"/>
    <w:rsid w:val="00976E45"/>
    <w:rsid w:val="00977BFE"/>
    <w:rsid w:val="009831C8"/>
    <w:rsid w:val="0098432A"/>
    <w:rsid w:val="00984603"/>
    <w:rsid w:val="00991E75"/>
    <w:rsid w:val="00993C8F"/>
    <w:rsid w:val="009952BF"/>
    <w:rsid w:val="00997543"/>
    <w:rsid w:val="00997C92"/>
    <w:rsid w:val="009A0C82"/>
    <w:rsid w:val="009A1D4E"/>
    <w:rsid w:val="009B2FD1"/>
    <w:rsid w:val="009C1CF8"/>
    <w:rsid w:val="009C3444"/>
    <w:rsid w:val="009C7CBB"/>
    <w:rsid w:val="009D197D"/>
    <w:rsid w:val="009D2A88"/>
    <w:rsid w:val="009D376C"/>
    <w:rsid w:val="009D6EA6"/>
    <w:rsid w:val="009D7AB9"/>
    <w:rsid w:val="009E6256"/>
    <w:rsid w:val="00A0133E"/>
    <w:rsid w:val="00A0160F"/>
    <w:rsid w:val="00A03323"/>
    <w:rsid w:val="00A05486"/>
    <w:rsid w:val="00A06169"/>
    <w:rsid w:val="00A061BB"/>
    <w:rsid w:val="00A13EEF"/>
    <w:rsid w:val="00A141EC"/>
    <w:rsid w:val="00A16C55"/>
    <w:rsid w:val="00A22665"/>
    <w:rsid w:val="00A27524"/>
    <w:rsid w:val="00A27F05"/>
    <w:rsid w:val="00A423B0"/>
    <w:rsid w:val="00A46272"/>
    <w:rsid w:val="00A47868"/>
    <w:rsid w:val="00A55677"/>
    <w:rsid w:val="00A64108"/>
    <w:rsid w:val="00A64854"/>
    <w:rsid w:val="00A73A67"/>
    <w:rsid w:val="00A74589"/>
    <w:rsid w:val="00A77183"/>
    <w:rsid w:val="00A821B3"/>
    <w:rsid w:val="00A82EDF"/>
    <w:rsid w:val="00A86C04"/>
    <w:rsid w:val="00A8755B"/>
    <w:rsid w:val="00A90EE5"/>
    <w:rsid w:val="00A93FA1"/>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396C"/>
    <w:rsid w:val="00AD40E0"/>
    <w:rsid w:val="00AD64D4"/>
    <w:rsid w:val="00AD664E"/>
    <w:rsid w:val="00AD78DD"/>
    <w:rsid w:val="00AE0295"/>
    <w:rsid w:val="00AE3881"/>
    <w:rsid w:val="00AE4330"/>
    <w:rsid w:val="00AE50FA"/>
    <w:rsid w:val="00AF3D44"/>
    <w:rsid w:val="00AF52BB"/>
    <w:rsid w:val="00AF6E26"/>
    <w:rsid w:val="00B01FBB"/>
    <w:rsid w:val="00B02B2C"/>
    <w:rsid w:val="00B12211"/>
    <w:rsid w:val="00B12925"/>
    <w:rsid w:val="00B12BAE"/>
    <w:rsid w:val="00B13123"/>
    <w:rsid w:val="00B20229"/>
    <w:rsid w:val="00B21B97"/>
    <w:rsid w:val="00B24F5C"/>
    <w:rsid w:val="00B33042"/>
    <w:rsid w:val="00B33CED"/>
    <w:rsid w:val="00B33FD3"/>
    <w:rsid w:val="00B34BF6"/>
    <w:rsid w:val="00B361D2"/>
    <w:rsid w:val="00B40185"/>
    <w:rsid w:val="00B411B9"/>
    <w:rsid w:val="00B4218F"/>
    <w:rsid w:val="00B424D9"/>
    <w:rsid w:val="00B442F9"/>
    <w:rsid w:val="00B45A07"/>
    <w:rsid w:val="00B45DB3"/>
    <w:rsid w:val="00B4620D"/>
    <w:rsid w:val="00B47496"/>
    <w:rsid w:val="00B52A1D"/>
    <w:rsid w:val="00B5760A"/>
    <w:rsid w:val="00B60EFC"/>
    <w:rsid w:val="00B611CE"/>
    <w:rsid w:val="00B63526"/>
    <w:rsid w:val="00B70809"/>
    <w:rsid w:val="00B828D3"/>
    <w:rsid w:val="00B84A19"/>
    <w:rsid w:val="00B86446"/>
    <w:rsid w:val="00B86E11"/>
    <w:rsid w:val="00B915B6"/>
    <w:rsid w:val="00B93552"/>
    <w:rsid w:val="00B94906"/>
    <w:rsid w:val="00B9535B"/>
    <w:rsid w:val="00B96C35"/>
    <w:rsid w:val="00B96C36"/>
    <w:rsid w:val="00BA102E"/>
    <w:rsid w:val="00BA5820"/>
    <w:rsid w:val="00BB0F53"/>
    <w:rsid w:val="00BB3ECC"/>
    <w:rsid w:val="00BB5584"/>
    <w:rsid w:val="00BB6312"/>
    <w:rsid w:val="00BB6BBD"/>
    <w:rsid w:val="00BB6C5F"/>
    <w:rsid w:val="00BC3387"/>
    <w:rsid w:val="00BC6326"/>
    <w:rsid w:val="00BD14B0"/>
    <w:rsid w:val="00BD485A"/>
    <w:rsid w:val="00BE6E33"/>
    <w:rsid w:val="00BE7C2D"/>
    <w:rsid w:val="00BF6EFF"/>
    <w:rsid w:val="00C05360"/>
    <w:rsid w:val="00C0691B"/>
    <w:rsid w:val="00C140B9"/>
    <w:rsid w:val="00C15A1D"/>
    <w:rsid w:val="00C16DAD"/>
    <w:rsid w:val="00C178A1"/>
    <w:rsid w:val="00C2110E"/>
    <w:rsid w:val="00C2552C"/>
    <w:rsid w:val="00C3219D"/>
    <w:rsid w:val="00C34125"/>
    <w:rsid w:val="00C35C83"/>
    <w:rsid w:val="00C370EF"/>
    <w:rsid w:val="00C42B1E"/>
    <w:rsid w:val="00C5206F"/>
    <w:rsid w:val="00C5226F"/>
    <w:rsid w:val="00C542AD"/>
    <w:rsid w:val="00C5752F"/>
    <w:rsid w:val="00C66CA8"/>
    <w:rsid w:val="00C72134"/>
    <w:rsid w:val="00C74119"/>
    <w:rsid w:val="00C745E2"/>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C07"/>
    <w:rsid w:val="00CA764C"/>
    <w:rsid w:val="00CB3DCF"/>
    <w:rsid w:val="00CB3E48"/>
    <w:rsid w:val="00CB69CE"/>
    <w:rsid w:val="00CB7428"/>
    <w:rsid w:val="00CC1DAE"/>
    <w:rsid w:val="00CC40F6"/>
    <w:rsid w:val="00CC53F6"/>
    <w:rsid w:val="00CD1DAE"/>
    <w:rsid w:val="00CD36D7"/>
    <w:rsid w:val="00CF6D94"/>
    <w:rsid w:val="00CF777E"/>
    <w:rsid w:val="00D01177"/>
    <w:rsid w:val="00D02AEA"/>
    <w:rsid w:val="00D059EF"/>
    <w:rsid w:val="00D06278"/>
    <w:rsid w:val="00D067AB"/>
    <w:rsid w:val="00D10730"/>
    <w:rsid w:val="00D13516"/>
    <w:rsid w:val="00D16F5E"/>
    <w:rsid w:val="00D17449"/>
    <w:rsid w:val="00D3085A"/>
    <w:rsid w:val="00D3172B"/>
    <w:rsid w:val="00D45FCF"/>
    <w:rsid w:val="00D4709C"/>
    <w:rsid w:val="00D54D9C"/>
    <w:rsid w:val="00D555E0"/>
    <w:rsid w:val="00D55940"/>
    <w:rsid w:val="00D614FA"/>
    <w:rsid w:val="00D70EDF"/>
    <w:rsid w:val="00D7370F"/>
    <w:rsid w:val="00D73F0A"/>
    <w:rsid w:val="00D814B2"/>
    <w:rsid w:val="00D826F4"/>
    <w:rsid w:val="00D847F4"/>
    <w:rsid w:val="00D86341"/>
    <w:rsid w:val="00D91F18"/>
    <w:rsid w:val="00D93634"/>
    <w:rsid w:val="00D951AC"/>
    <w:rsid w:val="00D96BD4"/>
    <w:rsid w:val="00DA4B37"/>
    <w:rsid w:val="00DA4DF3"/>
    <w:rsid w:val="00DA60A6"/>
    <w:rsid w:val="00DA6555"/>
    <w:rsid w:val="00DA79CF"/>
    <w:rsid w:val="00DB34A9"/>
    <w:rsid w:val="00DB3B8B"/>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35167"/>
    <w:rsid w:val="00E36F22"/>
    <w:rsid w:val="00E4259F"/>
    <w:rsid w:val="00E503DB"/>
    <w:rsid w:val="00E53766"/>
    <w:rsid w:val="00E543BC"/>
    <w:rsid w:val="00E603EA"/>
    <w:rsid w:val="00E63642"/>
    <w:rsid w:val="00E65D7F"/>
    <w:rsid w:val="00E71879"/>
    <w:rsid w:val="00E73B3F"/>
    <w:rsid w:val="00E73EE2"/>
    <w:rsid w:val="00E754E1"/>
    <w:rsid w:val="00E81645"/>
    <w:rsid w:val="00E8357B"/>
    <w:rsid w:val="00E86576"/>
    <w:rsid w:val="00E90196"/>
    <w:rsid w:val="00E91422"/>
    <w:rsid w:val="00E940E7"/>
    <w:rsid w:val="00EA216A"/>
    <w:rsid w:val="00EA2A6D"/>
    <w:rsid w:val="00EA5161"/>
    <w:rsid w:val="00EA5CEF"/>
    <w:rsid w:val="00EB28F7"/>
    <w:rsid w:val="00EB4F1E"/>
    <w:rsid w:val="00EC40A0"/>
    <w:rsid w:val="00EC6162"/>
    <w:rsid w:val="00ED072D"/>
    <w:rsid w:val="00ED17ED"/>
    <w:rsid w:val="00ED6C30"/>
    <w:rsid w:val="00ED7FCE"/>
    <w:rsid w:val="00EE10AE"/>
    <w:rsid w:val="00EF03BA"/>
    <w:rsid w:val="00EF03FD"/>
    <w:rsid w:val="00EF5B29"/>
    <w:rsid w:val="00F0751A"/>
    <w:rsid w:val="00F1154C"/>
    <w:rsid w:val="00F13A08"/>
    <w:rsid w:val="00F1459B"/>
    <w:rsid w:val="00F26658"/>
    <w:rsid w:val="00F30145"/>
    <w:rsid w:val="00F364C4"/>
    <w:rsid w:val="00F377F3"/>
    <w:rsid w:val="00F41874"/>
    <w:rsid w:val="00F42297"/>
    <w:rsid w:val="00F42478"/>
    <w:rsid w:val="00F45DA0"/>
    <w:rsid w:val="00F474D7"/>
    <w:rsid w:val="00F505A4"/>
    <w:rsid w:val="00F53858"/>
    <w:rsid w:val="00F54A54"/>
    <w:rsid w:val="00F55580"/>
    <w:rsid w:val="00F55DBD"/>
    <w:rsid w:val="00F566D9"/>
    <w:rsid w:val="00F570AC"/>
    <w:rsid w:val="00F65B3C"/>
    <w:rsid w:val="00F66900"/>
    <w:rsid w:val="00F67766"/>
    <w:rsid w:val="00F71C1F"/>
    <w:rsid w:val="00F737F8"/>
    <w:rsid w:val="00F767BD"/>
    <w:rsid w:val="00F770CA"/>
    <w:rsid w:val="00F8103D"/>
    <w:rsid w:val="00F82B28"/>
    <w:rsid w:val="00F858AE"/>
    <w:rsid w:val="00F954B5"/>
    <w:rsid w:val="00F96BEC"/>
    <w:rsid w:val="00F9749B"/>
    <w:rsid w:val="00FA5CE0"/>
    <w:rsid w:val="00FA5D85"/>
    <w:rsid w:val="00FA6C4A"/>
    <w:rsid w:val="00FB05AC"/>
    <w:rsid w:val="00FB64A7"/>
    <w:rsid w:val="00FB7958"/>
    <w:rsid w:val="00FC32EE"/>
    <w:rsid w:val="00FC5CC9"/>
    <w:rsid w:val="00FC78A1"/>
    <w:rsid w:val="00FC7FDD"/>
    <w:rsid w:val="00FD3220"/>
    <w:rsid w:val="00FD46A1"/>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976E45"/>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https://www.symmetrymagazine.org/sites/default/files/styles/2015_hero/public/images/standard/LHC_map-s.jpg?itok=UXbYWaV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http://www.sapc.org.za/sapc/wp-content/uploads/2018/02/UCTLogo1.jpg" TargetMode="Externa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lhc-closer.es/webapp/files/1435153339_c198796447bb0ebc42927e1da733d86a.jpg" TargetMode="External"/><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412464"/>
    <w:rsid w:val="004652B1"/>
    <w:rsid w:val="007010FF"/>
    <w:rsid w:val="0078176B"/>
    <w:rsid w:val="00832143"/>
    <w:rsid w:val="00AB1DB5"/>
    <w:rsid w:val="00AB4D25"/>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16</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17</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2</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3</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4</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5</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6</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7</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8</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9</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10</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11</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12</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14</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2C008C-6F08-1040-A75B-1A4863FAE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1097</TotalTime>
  <Pages>65</Pages>
  <Words>7146</Words>
  <Characters>40738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47789</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320</cp:revision>
  <cp:lastPrinted>2019-01-08T21:35:00Z</cp:lastPrinted>
  <dcterms:created xsi:type="dcterms:W3CDTF">2019-01-06T17:52:00Z</dcterms:created>
  <dcterms:modified xsi:type="dcterms:W3CDTF">2019-01-27T10:19:00Z</dcterms:modified>
</cp:coreProperties>
</file>